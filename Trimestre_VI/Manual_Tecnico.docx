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39" behindDoc="1" locked="0" layoutInCell="1" allowOverlap="1" wp14:anchorId="4388CE5E" wp14:editId="7261C469">
            <wp:simplePos x="0" y="0"/>
            <wp:positionH relativeFrom="margin">
              <wp:align>center</wp:align>
            </wp:positionH>
            <wp:positionV relativeFrom="paragraph">
              <wp:posOffset>-2774315</wp:posOffset>
            </wp:positionV>
            <wp:extent cx="6819900" cy="68199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farmacias en tiempos de Covid-19: de gestoras del caos, a educadoras  sanitarias y soporte para los pacientes | @diariof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t xml:space="preserve"> </w:t>
      </w:r>
    </w:p>
    <w:p w:rsidR="00D077E9" w:rsidRDefault="00A81888" w:rsidP="000A445D">
      <w:pPr>
        <w:tabs>
          <w:tab w:val="left" w:pos="6120"/>
          <w:tab w:val="left" w:pos="8441"/>
        </w:tabs>
        <w:ind w:left="-936" w:right="-881"/>
        <w:rPr>
          <w:noProof/>
        </w:rPr>
      </w:pPr>
      <w:r>
        <w:rPr>
          <w:noProof/>
        </w:rPr>
        <w:tab/>
      </w:r>
      <w:r w:rsidR="000A445D">
        <w:rPr>
          <w:noProof/>
        </w:rPr>
        <w:tab/>
      </w: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tbl>
      <w:tblPr>
        <w:tblpPr w:leftFromText="180" w:rightFromText="180" w:vertAnchor="text" w:horzAnchor="margin" w:tblpXSpec="center" w:tblpY="2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32"/>
      </w:tblGrid>
      <w:tr w:rsidR="000A445D" w:rsidTr="000A445D">
        <w:trPr>
          <w:trHeight w:val="1894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rPr>
                <w:noProof/>
                <w:color w:val="0F0D29" w:themeColor="text1"/>
              </w:rPr>
            </w:pPr>
          </w:p>
        </w:tc>
      </w:tr>
      <w:tr w:rsidR="000A445D" w:rsidTr="000A445D">
        <w:trPr>
          <w:trHeight w:val="2343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tabs>
                <w:tab w:val="left" w:pos="735"/>
                <w:tab w:val="center" w:pos="2790"/>
              </w:tabs>
              <w:rPr>
                <w:noProof/>
                <w:color w:val="0F0D29" w:themeColor="text1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3C489628" wp14:editId="47B55505">
                      <wp:simplePos x="0" y="0"/>
                      <wp:positionH relativeFrom="margin">
                        <wp:posOffset>-127438</wp:posOffset>
                      </wp:positionH>
                      <wp:positionV relativeFrom="page">
                        <wp:posOffset>-73660</wp:posOffset>
                      </wp:positionV>
                      <wp:extent cx="3988676" cy="4855780"/>
                      <wp:effectExtent l="0" t="0" r="0" b="254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8676" cy="485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81F48E" id="Rectángulo 3" o:spid="_x0000_s1026" alt="rectángulo blanco para texto en portada" style="position:absolute;margin-left:-10.05pt;margin-top:-5.8pt;width:314.05pt;height:382.3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" fillcolor="white [3212]" stroked="f" strokeweight="2pt">
                      <w10:wrap anchorx="margin" anchory="page"/>
                    </v:rect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28B8E84" wp14:editId="0EE70E6F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278765</wp:posOffset>
                      </wp:positionV>
                      <wp:extent cx="3830320" cy="693420"/>
                      <wp:effectExtent l="0" t="0" r="0" b="0"/>
                      <wp:wrapTight wrapText="bothSides">
                        <wp:wrapPolygon edited="0">
                          <wp:start x="322" y="0"/>
                          <wp:lineTo x="322" y="20769"/>
                          <wp:lineTo x="21271" y="20769"/>
                          <wp:lineTo x="21271" y="0"/>
                          <wp:lineTo x="322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0320" cy="693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A445D" w:rsidRPr="000A445D" w:rsidRDefault="000A445D" w:rsidP="000A445D">
                                  <w:pPr>
                                    <w:pStyle w:val="Puesto"/>
                                    <w:rPr>
                                      <w:color w:val="0F0D29" w:themeColor="text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bidi="es-ES"/>
                                    </w:rPr>
                                    <w:t xml:space="preserve">Manual </w:t>
                                  </w:r>
                                  <w:r w:rsidRPr="000A445D">
                                    <w:rPr>
                                      <w:color w:val="0F0D29" w:themeColor="text1"/>
                                      <w:lang w:bidi="es-ES"/>
                                    </w:rPr>
                                    <w:t>Técnico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B8E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21.95pt;width:301.6pt;height:54.6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" filled="f" stroked="f" strokeweight=".5pt">
                      <v:textbox>
                        <w:txbxContent>
                          <w:p w:rsidR="000A445D" w:rsidRPr="000A445D" w:rsidRDefault="000A445D" w:rsidP="000A445D">
                            <w:pPr>
                              <w:pStyle w:val="Puesto"/>
                              <w:rPr>
                                <w:color w:val="0F0D29" w:themeColor="text1"/>
                                <w:lang w:bidi="es-ES"/>
                              </w:rPr>
                            </w:pPr>
                            <w:r>
                              <w:rPr>
                                <w:color w:val="0F0D29" w:themeColor="text1"/>
                                <w:lang w:bidi="es-ES"/>
                              </w:rPr>
                              <w:t xml:space="preserve">Manual </w:t>
                            </w:r>
                            <w:r w:rsidRPr="000A445D">
                              <w:rPr>
                                <w:color w:val="0F0D29" w:themeColor="text1"/>
                                <w:lang w:bidi="es-ES"/>
                              </w:rPr>
                              <w:t>Técnico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  <w:tr w:rsidR="000A445D" w:rsidTr="000A445D">
        <w:trPr>
          <w:trHeight w:val="2438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</w:rPr>
            </w:pPr>
            <w:r w:rsidRPr="000A445D">
              <w:rPr>
                <w:rStyle w:val="SubttuloCar"/>
                <w:b w:val="0"/>
                <w:color w:val="0F0D29" w:themeColor="text1"/>
                <w:lang w:bidi="es-ES"/>
              </w:rPr>
              <w:t>ADSI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  <w:r w:rsidRPr="000A445D">
              <w:rPr>
                <w:noProof/>
                <w:color w:val="0F0D29" w:themeColor="text1"/>
                <w:sz w:val="10"/>
                <w:szCs w:val="10"/>
                <w:lang w:val="es-CO" w:eastAsia="es-CO"/>
              </w:rPr>
              <mc:AlternateContent>
                <mc:Choice Requires="wps">
                  <w:drawing>
                    <wp:inline distT="0" distB="0" distL="0" distR="0" wp14:anchorId="51217FCE" wp14:editId="0D30E69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2DF3E1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820E22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id w:val="-1740469667"/>
                <w:placeholder>
                  <w:docPart w:val="BD6C2432875A40B0B9814F1A58B8C7E3"/>
                </w:placeholder>
                <w15:appearance w15:val="hidden"/>
              </w:sdtPr>
              <w:sdtEndPr/>
              <w:sdtContent>
                <w:r w:rsidR="000A445D" w:rsidRPr="000A445D">
                  <w:rPr>
                    <w:noProof/>
                    <w:color w:val="0F0D29" w:themeColor="text1"/>
                  </w:rPr>
                  <w:t>Modelo GYM</w:t>
                </w:r>
              </w:sdtContent>
            </w:sdt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Integrantes: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Sergio Correa</w:t>
            </w:r>
          </w:p>
          <w:p w:rsidR="000A445D" w:rsidRPr="000A445D" w:rsidRDefault="00820E22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alias w:val="Su nombre"/>
                <w:tag w:val="Su nombre"/>
                <w:id w:val="-180584491"/>
                <w:placeholder>
                  <w:docPart w:val="401D0482D6D74AF3A12DD43E1BB56656"/>
                </w:placeholder>
                <w:showingPlcHdr/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90C5F">
                  <w:rPr>
                    <w:noProof/>
                    <w:lang w:bidi="es-ES"/>
                  </w:rPr>
                  <w:t>Su nombre</w:t>
                </w:r>
              </w:sdtContent>
            </w:sdt>
          </w:p>
          <w:p w:rsidR="000A445D" w:rsidRPr="000A445D" w:rsidRDefault="000A445D" w:rsidP="000A445D">
            <w:pPr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:rsidR="00A81888" w:rsidRDefault="000A445D" w:rsidP="000A445D">
      <w:pPr>
        <w:tabs>
          <w:tab w:val="left" w:pos="3650"/>
        </w:tabs>
        <w:spacing w:after="200"/>
        <w:rPr>
          <w:noProof/>
          <w:lang w:bidi="es-ES"/>
        </w:rPr>
      </w:pPr>
      <w:r>
        <w:rPr>
          <w:noProof/>
          <w:lang w:val="es-CO" w:eastAsia="es-CO"/>
        </w:rPr>
        <w:t xml:space="preserve"> </w:t>
      </w:r>
      <w:r>
        <w:rPr>
          <w:noProof/>
          <w:lang w:bidi="es-ES"/>
        </w:rPr>
        <w:tab/>
      </w: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D077E9" w:rsidRDefault="00D077E9">
      <w:pPr>
        <w:spacing w:after="200"/>
        <w:rPr>
          <w:noProof/>
        </w:rPr>
      </w:pPr>
      <w:r>
        <w:rPr>
          <w:noProof/>
          <w:lang w:bidi="es-ES"/>
        </w:rPr>
        <w:br w:type="page"/>
      </w:r>
    </w:p>
    <w:tbl>
      <w:tblPr>
        <w:tblW w:w="10050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50"/>
      </w:tblGrid>
      <w:tr w:rsidR="00D077E9" w:rsidRPr="00B40059" w:rsidTr="00DB577D">
        <w:trPr>
          <w:trHeight w:val="3546"/>
        </w:trPr>
        <w:tc>
          <w:tcPr>
            <w:tcW w:w="10050" w:type="dxa"/>
          </w:tcPr>
          <w:p w:rsidR="001613C6" w:rsidRDefault="001613C6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</w:p>
          <w:p w:rsidR="001613C6" w:rsidRDefault="001613C6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</w:p>
          <w:p w:rsidR="001613C6" w:rsidRPr="001613C6" w:rsidRDefault="005B68B0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  <w:r w:rsidRPr="001613C6">
              <w:rPr>
                <w:b/>
                <w:noProof/>
                <w:szCs w:val="36"/>
                <w:lang w:bidi="es-ES"/>
              </w:rPr>
              <w:t>Contenido</w:t>
            </w:r>
          </w:p>
          <w:sdt>
            <w:sdtPr>
              <w:rPr>
                <w:b/>
                <w:noProof/>
                <w:sz w:val="36"/>
                <w:szCs w:val="36"/>
              </w:rPr>
              <w:id w:val="1660650702"/>
              <w:placeholder>
                <w:docPart w:val="9B7716323C1D4C61818096FB5A3FF176"/>
              </w:placeholder>
              <w15:appearance w15:val="hidden"/>
            </w:sdtPr>
            <w:sdtEndPr/>
            <w:sdtContent>
              <w:p w:rsidR="001613C6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1. </w:t>
                </w:r>
                <w:r w:rsidR="00B40059" w:rsidRPr="001613C6">
                  <w:rPr>
                    <w:sz w:val="24"/>
                    <w:szCs w:val="24"/>
                  </w:rPr>
                  <w:t xml:space="preserve"> </w:t>
                </w:r>
                <w:r w:rsidR="00956536" w:rsidRPr="001613C6">
                  <w:rPr>
                    <w:sz w:val="24"/>
                    <w:szCs w:val="24"/>
                  </w:rPr>
                  <w:t>Técnicas</w:t>
                </w:r>
                <w:r w:rsidR="007A629C" w:rsidRPr="001613C6">
                  <w:rPr>
                    <w:sz w:val="24"/>
                    <w:szCs w:val="24"/>
                  </w:rPr>
                  <w:t xml:space="preserve"> de Recolección…………………………………………………………………</w:t>
                </w:r>
                <w:r w:rsidR="00B87A32" w:rsidRPr="001613C6">
                  <w:rPr>
                    <w:sz w:val="24"/>
                    <w:szCs w:val="24"/>
                  </w:rPr>
                  <w:t>………</w:t>
                </w:r>
                <w:r w:rsidR="007A629C" w:rsidRPr="001613C6">
                  <w:rPr>
                    <w:sz w:val="24"/>
                    <w:szCs w:val="24"/>
                  </w:rPr>
                  <w:t>….</w:t>
                </w:r>
                <w:r w:rsidR="001613C6">
                  <w:rPr>
                    <w:sz w:val="24"/>
                    <w:szCs w:val="24"/>
                  </w:rPr>
                  <w:t>3</w:t>
                </w:r>
              </w:p>
              <w:p w:rsidR="007A629C" w:rsidRPr="001613C6" w:rsidRDefault="00B40059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 </w:t>
                </w:r>
                <w:r w:rsidR="00C53661" w:rsidRPr="001613C6">
                  <w:rPr>
                    <w:sz w:val="24"/>
                    <w:szCs w:val="24"/>
                  </w:rPr>
                  <w:t>1</w:t>
                </w:r>
                <w:r w:rsidR="00213F67">
                  <w:rPr>
                    <w:sz w:val="24"/>
                    <w:szCs w:val="24"/>
                  </w:rPr>
                  <w:t>.1</w:t>
                </w:r>
                <w:r w:rsidRPr="001613C6">
                  <w:rPr>
                    <w:sz w:val="24"/>
                    <w:szCs w:val="24"/>
                  </w:rPr>
                  <w:t xml:space="preserve"> </w:t>
                </w:r>
                <w:r w:rsidR="007A629C" w:rsidRPr="001613C6">
                  <w:rPr>
                    <w:sz w:val="24"/>
                    <w:szCs w:val="24"/>
                  </w:rPr>
                  <w:t>Encuesta …………………………………………………………………………………</w:t>
                </w:r>
                <w:r w:rsidR="00B87A32" w:rsidRPr="001613C6">
                  <w:rPr>
                    <w:sz w:val="24"/>
                    <w:szCs w:val="24"/>
                  </w:rPr>
                  <w:t>…………</w:t>
                </w:r>
                <w:r w:rsidR="007A629C" w:rsidRPr="001613C6">
                  <w:rPr>
                    <w:sz w:val="24"/>
                    <w:szCs w:val="24"/>
                  </w:rPr>
                  <w:t>…</w:t>
                </w:r>
                <w:r w:rsidR="001A6582">
                  <w:rPr>
                    <w:sz w:val="24"/>
                    <w:szCs w:val="24"/>
                  </w:rPr>
                  <w:t>3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2. </w:t>
                </w:r>
                <w:r w:rsidR="00B40059" w:rsidRPr="001613C6">
                  <w:rPr>
                    <w:sz w:val="24"/>
                    <w:szCs w:val="24"/>
                  </w:rPr>
                  <w:t xml:space="preserve">BPMN 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………………………………………………………………………………………………………..</w:t>
                </w:r>
                <w:r w:rsidR="001613C6">
                  <w:rPr>
                    <w:sz w:val="24"/>
                    <w:szCs w:val="24"/>
                  </w:rPr>
                  <w:t>6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3</w:t>
                </w:r>
                <w:r w:rsidR="00B40059" w:rsidRPr="001613C6">
                  <w:rPr>
                    <w:sz w:val="24"/>
                    <w:szCs w:val="24"/>
                  </w:rPr>
                  <w:t xml:space="preserve">. </w:t>
                </w:r>
                <w:r w:rsidRPr="001613C6">
                  <w:rPr>
                    <w:sz w:val="24"/>
                    <w:szCs w:val="24"/>
                  </w:rPr>
                  <w:t>Modelado de Bases de Datos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……………………………………………………………………..</w:t>
                </w:r>
                <w:r w:rsidR="001613C6">
                  <w:rPr>
                    <w:sz w:val="24"/>
                    <w:szCs w:val="24"/>
                  </w:rPr>
                  <w:t>7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3.1 Modelo Entidad </w:t>
                </w:r>
                <w:r w:rsidR="001613C6" w:rsidRPr="001613C6">
                  <w:rPr>
                    <w:sz w:val="24"/>
                    <w:szCs w:val="24"/>
                  </w:rPr>
                  <w:t>Relación…………………………………………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..8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3.2 Diccionario de Datos</w:t>
                </w:r>
                <w:r w:rsidR="001613C6" w:rsidRPr="001613C6">
                  <w:rPr>
                    <w:sz w:val="24"/>
                    <w:szCs w:val="24"/>
                  </w:rPr>
                  <w:t>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.9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4</w:t>
                </w:r>
                <w:r w:rsidR="00B40059" w:rsidRPr="001613C6">
                  <w:rPr>
                    <w:sz w:val="24"/>
                    <w:szCs w:val="24"/>
                  </w:rPr>
                  <w:t>. Diagrama de Gantt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…………………………………………………………………………………….</w:t>
                </w:r>
                <w:r w:rsidR="001613C6">
                  <w:rPr>
                    <w:sz w:val="24"/>
                    <w:szCs w:val="24"/>
                  </w:rPr>
                  <w:t>10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5</w:t>
                </w:r>
                <w:r w:rsidR="00B87A32" w:rsidRPr="001613C6">
                  <w:rPr>
                    <w:sz w:val="24"/>
                    <w:szCs w:val="24"/>
                  </w:rPr>
                  <w:t>. Control de Versiones……………………………………………………………………………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</w:t>
                </w:r>
                <w:r w:rsidR="001613C6">
                  <w:rPr>
                    <w:b/>
                    <w:sz w:val="24"/>
                    <w:szCs w:val="24"/>
                  </w:rPr>
                  <w:t>11</w:t>
                </w:r>
              </w:p>
              <w:p w:rsidR="00C53661" w:rsidRPr="001613C6" w:rsidRDefault="001613C6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6. Requerimientos</w:t>
                </w:r>
                <w:r w:rsidR="00C53661" w:rsidRPr="001613C6">
                  <w:rPr>
                    <w:sz w:val="24"/>
                    <w:szCs w:val="24"/>
                  </w:rPr>
                  <w:t>……………………………………………………………………………</w:t>
                </w:r>
                <w:r w:rsidRPr="001613C6">
                  <w:rPr>
                    <w:b/>
                    <w:sz w:val="24"/>
                    <w:szCs w:val="24"/>
                  </w:rPr>
                  <w:t>…………..</w:t>
                </w:r>
                <w:r>
                  <w:rPr>
                    <w:b/>
                    <w:sz w:val="24"/>
                    <w:szCs w:val="24"/>
                  </w:rPr>
                  <w:t>12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7. Diagramación……………………………………………………………………………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……………..</w:t>
                </w:r>
                <w:r w:rsidR="001613C6">
                  <w:rPr>
                    <w:b/>
                    <w:sz w:val="24"/>
                    <w:szCs w:val="24"/>
                  </w:rPr>
                  <w:t>13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7.1 Casos de Uso………………………………………………………………………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……………….</w:t>
                </w:r>
                <w:r w:rsidR="001613C6">
                  <w:rPr>
                    <w:b/>
                    <w:sz w:val="24"/>
                    <w:szCs w:val="24"/>
                  </w:rPr>
                  <w:t>14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7.2 Diagrama de Clases………………………………………………………………………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……..</w:t>
                </w:r>
                <w:r w:rsidR="001613C6">
                  <w:rPr>
                    <w:b/>
                    <w:sz w:val="24"/>
                    <w:szCs w:val="24"/>
                  </w:rPr>
                  <w:t>15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7.3  Diagrama de Distribución……………………………………………………………………</w:t>
                </w:r>
                <w:r w:rsidR="001613C6">
                  <w:rPr>
                    <w:sz w:val="24"/>
                    <w:szCs w:val="24"/>
                  </w:rPr>
                  <w:t>16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8. Prototipos (</w:t>
                </w:r>
                <w:proofErr w:type="spellStart"/>
                <w:r w:rsidRPr="001613C6">
                  <w:rPr>
                    <w:sz w:val="24"/>
                    <w:szCs w:val="24"/>
                  </w:rPr>
                  <w:t>Mockups</w:t>
                </w:r>
                <w:proofErr w:type="spellEnd"/>
                <w:r w:rsidRPr="001613C6">
                  <w:rPr>
                    <w:sz w:val="24"/>
                    <w:szCs w:val="24"/>
                  </w:rPr>
                  <w:t>)………………………………………………………………………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……….</w:t>
                </w:r>
                <w:r w:rsidR="001613C6">
                  <w:rPr>
                    <w:b/>
                    <w:sz w:val="24"/>
                    <w:szCs w:val="24"/>
                  </w:rPr>
                  <w:t>17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9. Pruebas………………………………………………………………………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18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10. Informe Migración………………………………………………………………………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………….</w:t>
                </w:r>
                <w:r w:rsidR="001613C6">
                  <w:rPr>
                    <w:b/>
                    <w:sz w:val="24"/>
                    <w:szCs w:val="24"/>
                  </w:rPr>
                  <w:t>19</w:t>
                </w:r>
              </w:p>
              <w:p w:rsidR="00C53661" w:rsidRPr="001613C6" w:rsidRDefault="00C53661" w:rsidP="005B68B0">
                <w:pPr>
                  <w:rPr>
                    <w:b w:val="0"/>
                    <w:sz w:val="24"/>
                    <w:szCs w:val="24"/>
                  </w:rPr>
                </w:pPr>
              </w:p>
              <w:p w:rsidR="00D077E9" w:rsidRPr="00F8272D" w:rsidRDefault="00820E22" w:rsidP="005B68B0">
                <w:pPr>
                  <w:rPr>
                    <w:b w:val="0"/>
                    <w:sz w:val="24"/>
                    <w:szCs w:val="24"/>
                  </w:rPr>
                </w:pPr>
              </w:p>
            </w:sdtContent>
          </w:sdt>
          <w:p w:rsidR="00DF027C" w:rsidRDefault="006A553F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  <w:r w:rsidRPr="00B40059">
              <w:rPr>
                <w:noProof/>
                <w:sz w:val="36"/>
                <w:szCs w:val="36"/>
              </w:rPr>
              <w:tab/>
            </w: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A6582" w:rsidRDefault="001A6582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5C0368" w:rsidRPr="00AA68EC" w:rsidRDefault="001A6582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Tecnicas de Recolecció</w:t>
            </w:r>
            <w:r w:rsidR="001613C6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n </w:t>
            </w:r>
          </w:p>
          <w:p w:rsidR="001A6582" w:rsidRPr="00AA68EC" w:rsidRDefault="001A6582" w:rsidP="001613C6">
            <w:pPr>
              <w:tabs>
                <w:tab w:val="right" w:pos="9999"/>
              </w:tabs>
              <w:rPr>
                <w:b w:val="0"/>
                <w:i/>
                <w:noProof/>
                <w:color w:val="278079" w:themeColor="accent6" w:themeShade="BF"/>
                <w:sz w:val="36"/>
                <w:szCs w:val="36"/>
              </w:rPr>
            </w:pPr>
          </w:p>
          <w:p w:rsidR="006D43B0" w:rsidRPr="003906C9" w:rsidRDefault="005C0368" w:rsidP="003906C9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Encuesta</w:t>
            </w:r>
            <w:r w:rsidR="001A6582" w:rsidRPr="00E12E39">
              <w:rPr>
                <w:rFonts w:cs="Arial"/>
                <w:color w:val="202124"/>
                <w:shd w:val="clear" w:color="auto" w:fill="FFFFFF"/>
              </w:rPr>
              <w:tab/>
            </w:r>
          </w:p>
          <w:p w:rsid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BE42B38" wp14:editId="1F0F320B">
                  <wp:extent cx="2638425" cy="2906311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832" cy="290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  <w:t xml:space="preserve"> </w:t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6B615848" wp14:editId="520E81BC">
                  <wp:extent cx="2743200" cy="29241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</w:p>
          <w:p w:rsidR="003906C9" w:rsidRP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</w:p>
          <w:p w:rsidR="001A6582" w:rsidRPr="001022D4" w:rsidRDefault="001A6582" w:rsidP="003906C9">
            <w:pPr>
              <w:tabs>
                <w:tab w:val="left" w:pos="8268"/>
              </w:tabs>
              <w:rPr>
                <w:noProof/>
                <w:color w:val="000000"/>
                <w:sz w:val="36"/>
                <w:szCs w:val="36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BPMN</w:t>
            </w:r>
            <w:r w:rsidR="003906C9">
              <w:rPr>
                <w:i/>
                <w:noProof/>
                <w:color w:val="278079" w:themeColor="accent6" w:themeShade="BF"/>
                <w:sz w:val="44"/>
                <w:szCs w:val="44"/>
              </w:rPr>
              <w:tab/>
            </w: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  <w:r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  <w:t xml:space="preserve">        </w:t>
            </w:r>
            <w:r w:rsidR="001D724A">
              <w:rPr>
                <w:noProof/>
                <w:lang w:val="es-CO" w:eastAsia="es-CO"/>
              </w:rPr>
              <w:drawing>
                <wp:inline distT="0" distB="0" distL="0" distR="0" wp14:anchorId="000F3835" wp14:editId="12C5607E">
                  <wp:extent cx="5543550" cy="288480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44" cy="288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3B0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6D43B0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6D43B0" w:rsidRPr="00AA68EC" w:rsidRDefault="006D43B0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Modelo Entidad Relacion</w:t>
            </w:r>
          </w:p>
          <w:p w:rsidR="006D43B0" w:rsidRDefault="006D43B0" w:rsidP="001613C6">
            <w:pPr>
              <w:tabs>
                <w:tab w:val="right" w:pos="9999"/>
              </w:tabs>
              <w:rPr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</w:p>
          <w:p w:rsidR="001D724A" w:rsidRDefault="001D724A" w:rsidP="001613C6">
            <w:pPr>
              <w:tabs>
                <w:tab w:val="right" w:pos="9999"/>
              </w:tabs>
              <w:rPr>
                <w:noProof/>
                <w:lang w:val="es-CO" w:eastAsia="es-CO"/>
              </w:rPr>
            </w:pPr>
          </w:p>
          <w:p w:rsidR="001D724A" w:rsidRDefault="001D724A" w:rsidP="001613C6">
            <w:pPr>
              <w:tabs>
                <w:tab w:val="right" w:pos="9999"/>
              </w:tabs>
              <w:rPr>
                <w:b w:val="0"/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CCA7D61" wp14:editId="3F119C16">
                  <wp:extent cx="6199505" cy="3600367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514" cy="360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3B0" w:rsidRPr="006D43B0" w:rsidRDefault="006D43B0" w:rsidP="001613C6">
            <w:pPr>
              <w:tabs>
                <w:tab w:val="right" w:pos="9999"/>
              </w:tabs>
              <w:rPr>
                <w:b w:val="0"/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</w:p>
          <w:p w:rsidR="006D43B0" w:rsidRDefault="006D43B0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6D43B0" w:rsidRPr="00AA68EC" w:rsidRDefault="006D43B0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Diccionario de Datos </w:t>
            </w:r>
          </w:p>
          <w:p w:rsidR="008A04BB" w:rsidRDefault="008A04BB" w:rsidP="001613C6">
            <w:pPr>
              <w:tabs>
                <w:tab w:val="right" w:pos="9999"/>
              </w:tabs>
              <w:rPr>
                <w:noProof/>
                <w:lang w:eastAsia="es-ES"/>
              </w:rPr>
            </w:pPr>
          </w:p>
          <w:p w:rsidR="008A04BB" w:rsidRDefault="00E12E3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D41628" wp14:editId="1EE782AC">
                  <wp:extent cx="6371590" cy="274447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04BB" w:rsidRDefault="008A04BB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A04BB" w:rsidRPr="00493987" w:rsidRDefault="008A04BB" w:rsidP="001613C6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  <w:r w:rsidRPr="005765BA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de Gantt</w:t>
            </w:r>
            <w:r w:rsidRPr="006D202D">
              <w:rPr>
                <w:noProof/>
                <w:color w:val="000000"/>
                <w:sz w:val="36"/>
                <w:szCs w:val="36"/>
              </w:rPr>
              <w:t xml:space="preserve"> </w:t>
            </w:r>
          </w:p>
          <w:p w:rsidR="001022D4" w:rsidRPr="00E12E39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DB577D" w:rsidRDefault="00D119F9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1A7BA9C" wp14:editId="59AEE66E">
                  <wp:extent cx="6371590" cy="348932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2D4" w:rsidRDefault="001022D4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8A04BB" w:rsidRPr="003906C9" w:rsidRDefault="001A6EDE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3906C9">
              <w:rPr>
                <w:i/>
                <w:noProof/>
                <w:color w:val="278079" w:themeColor="accent6" w:themeShade="BF"/>
                <w:sz w:val="44"/>
                <w:szCs w:val="44"/>
              </w:rPr>
              <w:t>Control de Versiones</w:t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2DCD8E06" wp14:editId="41CE37D3">
                  <wp:simplePos x="0" y="0"/>
                  <wp:positionH relativeFrom="column">
                    <wp:posOffset>299</wp:posOffset>
                  </wp:positionH>
                  <wp:positionV relativeFrom="paragraph">
                    <wp:posOffset>165099</wp:posOffset>
                  </wp:positionV>
                  <wp:extent cx="6021104" cy="3057993"/>
                  <wp:effectExtent l="0" t="0" r="0" b="9525"/>
                  <wp:wrapTight wrapText="bothSides">
                    <wp:wrapPolygon edited="0">
                      <wp:start x="0" y="0"/>
                      <wp:lineTo x="0" y="21533"/>
                      <wp:lineTo x="21527" y="21533"/>
                      <wp:lineTo x="21527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101" cy="30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493987" w:rsidRDefault="008E14C1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Requerimientos</w:t>
            </w:r>
          </w:p>
          <w:p w:rsidR="002C309C" w:rsidRPr="005765BA" w:rsidRDefault="002C309C" w:rsidP="001613C6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9CC007D" wp14:editId="32E56987">
                  <wp:extent cx="5364853" cy="2893102"/>
                  <wp:effectExtent l="0" t="0" r="762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190" cy="290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Pr="00AA68EC" w:rsidRDefault="008E14C1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casos de uso</w:t>
            </w:r>
          </w:p>
          <w:p w:rsidR="001022D4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1022D4" w:rsidRPr="001022D4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E300E37" wp14:editId="1F7C6F10">
                  <wp:extent cx="5833242" cy="3593839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82" cy="359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E39" w:rsidRDefault="00E12E3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6D202D" w:rsidRPr="00AA68EC" w:rsidRDefault="006D202D" w:rsidP="006D202D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de clases</w:t>
            </w:r>
          </w:p>
          <w:p w:rsidR="006D202D" w:rsidRDefault="006D202D" w:rsidP="006D202D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6D202D" w:rsidRPr="006D202D" w:rsidRDefault="006D202D" w:rsidP="006D202D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F427C0" wp14:editId="114A37B6">
                  <wp:extent cx="4747894" cy="3121572"/>
                  <wp:effectExtent l="0" t="0" r="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340" cy="31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02D" w:rsidRDefault="006D202D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Pr="00AA68EC" w:rsidRDefault="001022D4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</w:t>
            </w:r>
            <w:r w:rsidR="004174A4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 de distribucion</w:t>
            </w:r>
          </w:p>
          <w:p w:rsidR="006D202D" w:rsidRDefault="006D202D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AA68EC" w:rsidRPr="003906C9" w:rsidRDefault="001022D4" w:rsidP="00AA68EC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C967D21" wp14:editId="5B62B2F8">
                  <wp:extent cx="6371590" cy="30861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80194B" w:rsidRDefault="0080194B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E12E39" w:rsidRPr="00AA68EC" w:rsidRDefault="008E14C1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 xml:space="preserve">Prototipos </w:t>
            </w:r>
            <w:r w:rsidR="00E12E39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Mockup</w:t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E4E0641" wp14:editId="763CCA8A">
                  <wp:extent cx="6295868" cy="269092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761" cy="27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879D256" wp14:editId="598236AD">
                  <wp:extent cx="6371590" cy="259329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8414" cy="259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2C309C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1F1BE9D" wp14:editId="6452666A">
                  <wp:extent cx="6371590" cy="2983043"/>
                  <wp:effectExtent l="0" t="0" r="0" b="825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923" cy="298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Pr="006D43B0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</w:tc>
      </w:tr>
      <w:tr w:rsidR="00DF027C" w:rsidTr="00DB577D">
        <w:trPr>
          <w:trHeight w:val="5931"/>
        </w:trPr>
        <w:tc>
          <w:tcPr>
            <w:tcW w:w="10050" w:type="dxa"/>
          </w:tcPr>
          <w:p w:rsidR="004174A4" w:rsidRPr="00AA68EC" w:rsidRDefault="004174A4" w:rsidP="002C309C">
            <w:pPr>
              <w:tabs>
                <w:tab w:val="right" w:pos="9999"/>
              </w:tabs>
              <w:jc w:val="center"/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Caja blanca y Caja negra</w:t>
            </w:r>
          </w:p>
          <w:p w:rsidR="004174A4" w:rsidRDefault="004174A4" w:rsidP="004174A4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4174A4" w:rsidRDefault="00AA68EC" w:rsidP="004174A4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A090BEA" wp14:editId="7F678AED">
                  <wp:extent cx="6130977" cy="302958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83" cy="304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09C" w:rsidRDefault="002C309C" w:rsidP="004174A4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DF027C" w:rsidRDefault="002C309C" w:rsidP="00DF027C">
            <w:pPr>
              <w:pStyle w:val="Contenido"/>
              <w:rPr>
                <w:i/>
                <w:noProof/>
                <w:sz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7D91EC3" wp14:editId="4F7DE785">
                  <wp:extent cx="6100996" cy="287777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305" cy="288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09C" w:rsidRDefault="002C309C" w:rsidP="002C309C">
            <w:pPr>
              <w:pStyle w:val="Contenido"/>
              <w:rPr>
                <w:i/>
                <w:noProof/>
                <w:sz w:val="36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FA8BC2A" wp14:editId="474780C2">
                  <wp:extent cx="6368846" cy="2443397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569" cy="24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250B8478" wp14:editId="45E5ADDC">
                  <wp:extent cx="6369190" cy="2563318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089" cy="256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09C" w:rsidTr="00DB577D">
        <w:trPr>
          <w:trHeight w:val="5931"/>
        </w:trPr>
        <w:tc>
          <w:tcPr>
            <w:tcW w:w="10050" w:type="dxa"/>
          </w:tcPr>
          <w:p w:rsidR="002C309C" w:rsidRDefault="002C309C" w:rsidP="004174A4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2C309C" w:rsidRPr="00AA68EC" w:rsidRDefault="002C309C" w:rsidP="004174A4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AB56F0" wp14:editId="0D7C93C1">
                  <wp:extent cx="6371590" cy="1694815"/>
                  <wp:effectExtent l="0" t="0" r="0" b="63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69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05E" w:rsidRDefault="0087605E" w:rsidP="00AB02A7">
      <w:pPr>
        <w:spacing w:after="200"/>
        <w:rPr>
          <w:noProof/>
        </w:rPr>
      </w:pPr>
    </w:p>
    <w:p w:rsidR="00C50427" w:rsidRDefault="00C50427" w:rsidP="00AB02A7">
      <w:pPr>
        <w:spacing w:after="200"/>
        <w:rPr>
          <w:noProof/>
        </w:rPr>
      </w:pPr>
    </w:p>
    <w:p w:rsidR="00C50427" w:rsidRPr="00BC31B6" w:rsidRDefault="00C50427" w:rsidP="00BC31B6">
      <w:pPr>
        <w:tabs>
          <w:tab w:val="right" w:pos="9999"/>
        </w:tabs>
        <w:jc w:val="center"/>
        <w:rPr>
          <w:i/>
          <w:noProof/>
          <w:color w:val="278079" w:themeColor="accent6" w:themeShade="BF"/>
          <w:sz w:val="44"/>
          <w:szCs w:val="44"/>
        </w:rPr>
      </w:pPr>
      <w:r w:rsidRPr="00BC31B6">
        <w:rPr>
          <w:i/>
          <w:noProof/>
          <w:color w:val="278079" w:themeColor="accent6" w:themeShade="BF"/>
          <w:sz w:val="44"/>
          <w:szCs w:val="44"/>
        </w:rPr>
        <w:lastRenderedPageBreak/>
        <w:t>PRUEBAS CAMINO B</w:t>
      </w:r>
      <w:r w:rsidR="00E747FE" w:rsidRPr="00BC31B6">
        <w:rPr>
          <w:i/>
          <w:noProof/>
          <w:color w:val="278079" w:themeColor="accent6" w:themeShade="BF"/>
          <w:sz w:val="44"/>
          <w:szCs w:val="44"/>
        </w:rPr>
        <w:t>Á</w:t>
      </w:r>
      <w:r w:rsidRPr="00BC31B6">
        <w:rPr>
          <w:i/>
          <w:noProof/>
          <w:color w:val="278079" w:themeColor="accent6" w:themeShade="BF"/>
          <w:sz w:val="44"/>
          <w:szCs w:val="44"/>
        </w:rPr>
        <w:t>SICO CAJA BLANCA Y GRAFOS</w:t>
      </w:r>
    </w:p>
    <w:p w:rsidR="00C50427" w:rsidRDefault="003828B6" w:rsidP="00AB02A7">
      <w:pPr>
        <w:spacing w:after="200"/>
        <w:rPr>
          <w:noProof/>
        </w:rPr>
      </w:pP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44BD1" wp14:editId="529D59AE">
                <wp:simplePos x="0" y="0"/>
                <wp:positionH relativeFrom="column">
                  <wp:posOffset>2901315</wp:posOffset>
                </wp:positionH>
                <wp:positionV relativeFrom="paragraph">
                  <wp:posOffset>3656330</wp:posOffset>
                </wp:positionV>
                <wp:extent cx="361950" cy="40005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427" w:rsidRPr="00C50427" w:rsidRDefault="003828B6" w:rsidP="00C50427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44BD1" id="Elipse 16" o:spid="_x0000_s1027" style="position:absolute;margin-left:228.45pt;margin-top:287.9pt;width:28.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" fillcolor="white [3201]" strokecolor="#34aba2 [3209]" strokeweight="2pt">
                <v:textbox>
                  <w:txbxContent>
                    <w:p w:rsidR="00C50427" w:rsidRPr="00C50427" w:rsidRDefault="003828B6" w:rsidP="00C50427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3A1086" wp14:editId="0998E39D">
                <wp:simplePos x="0" y="0"/>
                <wp:positionH relativeFrom="column">
                  <wp:posOffset>1148715</wp:posOffset>
                </wp:positionH>
                <wp:positionV relativeFrom="paragraph">
                  <wp:posOffset>3749039</wp:posOffset>
                </wp:positionV>
                <wp:extent cx="1695450" cy="126365"/>
                <wp:effectExtent l="0" t="0" r="76200" b="8318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126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99E7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90.45pt;margin-top:295.2pt;width:133.5pt;height:9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CE6B2E" wp14:editId="72F2B9A5">
                <wp:simplePos x="0" y="0"/>
                <wp:positionH relativeFrom="column">
                  <wp:posOffset>1205865</wp:posOffset>
                </wp:positionH>
                <wp:positionV relativeFrom="paragraph">
                  <wp:posOffset>3456304</wp:posOffset>
                </wp:positionV>
                <wp:extent cx="3371850" cy="47625"/>
                <wp:effectExtent l="0" t="38100" r="38100" b="8572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7F35" id="Conector recto de flecha 40" o:spid="_x0000_s1026" type="#_x0000_t32" style="position:absolute;margin-left:94.95pt;margin-top:272.15pt;width:265.5pt;height: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C44BD1" wp14:editId="529D59AE">
                <wp:simplePos x="0" y="0"/>
                <wp:positionH relativeFrom="column">
                  <wp:posOffset>4625340</wp:posOffset>
                </wp:positionH>
                <wp:positionV relativeFrom="paragraph">
                  <wp:posOffset>3303905</wp:posOffset>
                </wp:positionV>
                <wp:extent cx="361950" cy="400050"/>
                <wp:effectExtent l="0" t="0" r="1905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427" w:rsidRPr="00C50427" w:rsidRDefault="003828B6" w:rsidP="00C50427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44BD1" id="Elipse 19" o:spid="_x0000_s1028" style="position:absolute;margin-left:364.2pt;margin-top:260.15pt;width:28.5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" fillcolor="white [3201]" strokecolor="#34aba2 [3209]" strokeweight="2pt">
                <v:textbox>
                  <w:txbxContent>
                    <w:p w:rsidR="00C50427" w:rsidRPr="00C50427" w:rsidRDefault="003828B6" w:rsidP="00C50427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50427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CE6B2E" wp14:editId="72F2B9A5">
                <wp:simplePos x="0" y="0"/>
                <wp:positionH relativeFrom="column">
                  <wp:posOffset>2320290</wp:posOffset>
                </wp:positionH>
                <wp:positionV relativeFrom="paragraph">
                  <wp:posOffset>2018030</wp:posOffset>
                </wp:positionV>
                <wp:extent cx="1162050" cy="1009650"/>
                <wp:effectExtent l="0" t="38100" r="57150" b="190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1009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7EBA" id="Conector recto de flecha 36" o:spid="_x0000_s1026" type="#_x0000_t32" style="position:absolute;margin-left:182.7pt;margin-top:158.9pt;width:91.5pt;height:79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" strokecolor="white [3212]" strokeweight="1pt">
                <v:stroke endarrow="block"/>
              </v:shape>
            </w:pict>
          </mc:Fallback>
        </mc:AlternateContent>
      </w:r>
      <w:r w:rsidR="00C50427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44BD1" wp14:editId="529D59AE">
                <wp:simplePos x="0" y="0"/>
                <wp:positionH relativeFrom="column">
                  <wp:posOffset>3406140</wp:posOffset>
                </wp:positionH>
                <wp:positionV relativeFrom="paragraph">
                  <wp:posOffset>1617980</wp:posOffset>
                </wp:positionV>
                <wp:extent cx="361950" cy="400050"/>
                <wp:effectExtent l="0" t="0" r="1905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427" w:rsidRPr="00C50427" w:rsidRDefault="00C50427" w:rsidP="00C50427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44BD1" id="Elipse 14" o:spid="_x0000_s1029" style="position:absolute;margin-left:268.2pt;margin-top:127.4pt;width:28.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" fillcolor="white [3201]" strokecolor="#34aba2 [3209]" strokeweight="2pt">
                <v:textbox>
                  <w:txbxContent>
                    <w:p w:rsidR="00C50427" w:rsidRPr="00C50427" w:rsidRDefault="00C50427" w:rsidP="00C50427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50427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C44BD1" wp14:editId="529D59AE">
                <wp:simplePos x="0" y="0"/>
                <wp:positionH relativeFrom="column">
                  <wp:posOffset>3987165</wp:posOffset>
                </wp:positionH>
                <wp:positionV relativeFrom="paragraph">
                  <wp:posOffset>2970530</wp:posOffset>
                </wp:positionV>
                <wp:extent cx="361950" cy="40005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427" w:rsidRPr="00C50427" w:rsidRDefault="003828B6" w:rsidP="00C50427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44BD1" id="Elipse 18" o:spid="_x0000_s1030" style="position:absolute;margin-left:313.95pt;margin-top:233.9pt;width:28.5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" fillcolor="white [3201]" strokecolor="#34aba2 [3209]" strokeweight="2pt">
                <v:textbox>
                  <w:txbxContent>
                    <w:p w:rsidR="00C50427" w:rsidRPr="00C50427" w:rsidRDefault="003828B6" w:rsidP="00C50427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50427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CE6B2E" wp14:editId="72F2B9A5">
                <wp:simplePos x="0" y="0"/>
                <wp:positionH relativeFrom="column">
                  <wp:posOffset>2653665</wp:posOffset>
                </wp:positionH>
                <wp:positionV relativeFrom="paragraph">
                  <wp:posOffset>3201035</wp:posOffset>
                </wp:positionV>
                <wp:extent cx="1257300" cy="45719"/>
                <wp:effectExtent l="0" t="76200" r="0" b="501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77019" id="Conector recto de flecha 35" o:spid="_x0000_s1026" type="#_x0000_t32" style="position:absolute;margin-left:208.95pt;margin-top:252.05pt;width:99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" strokecolor="white [3212]" strokeweight="1pt">
                <v:stroke endarrow="block"/>
              </v:shape>
            </w:pict>
          </mc:Fallback>
        </mc:AlternateContent>
      </w:r>
      <w:r w:rsidR="00C50427" w:rsidRPr="00E747FE">
        <w:rPr>
          <w:noProof/>
          <w:lang w:val="es-CO" w:eastAsia="es-CO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398780</wp:posOffset>
            </wp:positionV>
            <wp:extent cx="7124700" cy="4151630"/>
            <wp:effectExtent l="0" t="0" r="0" b="1270"/>
            <wp:wrapThrough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427" w:rsidRPr="00E747FE">
        <w:rPr>
          <w:noProof/>
        </w:rPr>
        <w:t>V</w:t>
      </w:r>
      <w:r w:rsidR="00E747FE" w:rsidRPr="00E747FE">
        <w:rPr>
          <w:noProof/>
        </w:rPr>
        <w:t>alidació</w:t>
      </w:r>
      <w:r w:rsidR="00C50427" w:rsidRPr="00E747FE">
        <w:rPr>
          <w:noProof/>
        </w:rPr>
        <w:t>n</w:t>
      </w:r>
      <w:r w:rsidR="00C50427">
        <w:rPr>
          <w:noProof/>
        </w:rPr>
        <w:t xml:space="preserve"> de </w:t>
      </w:r>
      <w:r w:rsidR="00E747FE">
        <w:rPr>
          <w:noProof/>
        </w:rPr>
        <w:t>inicio de sesió</w:t>
      </w:r>
      <w:r w:rsidR="00C50427">
        <w:rPr>
          <w:noProof/>
        </w:rPr>
        <w:t>n</w:t>
      </w:r>
    </w:p>
    <w:p w:rsidR="00E747FE" w:rsidRDefault="00E747FE" w:rsidP="00AB02A7">
      <w:pPr>
        <w:spacing w:after="200"/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4714240</wp:posOffset>
            </wp:positionV>
            <wp:extent cx="3457575" cy="3438525"/>
            <wp:effectExtent l="0" t="0" r="9525" b="9525"/>
            <wp:wrapThrough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Definir complejidad ciclomatica Grafos</w:t>
      </w: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  <w:r>
        <w:rPr>
          <w:noProof/>
        </w:rPr>
        <w:t xml:space="preserve">V(G) = 6 -6 + 2 = 2 Caminos lineales = </w:t>
      </w:r>
      <w:r w:rsidR="00BF22BB">
        <w:rPr>
          <w:noProof/>
        </w:rPr>
        <w:t xml:space="preserve">n </w:t>
      </w:r>
    </w:p>
    <w:p w:rsidR="00E747FE" w:rsidRDefault="00721886" w:rsidP="00AB02A7">
      <w:pPr>
        <w:spacing w:after="200"/>
        <w:rPr>
          <w:noProof/>
        </w:rPr>
      </w:pPr>
      <w:r>
        <w:rPr>
          <w:noProof/>
        </w:rPr>
        <w:lastRenderedPageBreak/>
        <w:t>Camino 1 = I – 1 – 2 – 3 – F</w:t>
      </w:r>
      <w:r w:rsidR="00F52556">
        <w:rPr>
          <w:noProof/>
        </w:rPr>
        <w:t xml:space="preserve"> </w:t>
      </w:r>
      <w:r w:rsidR="004E59EF">
        <w:rPr>
          <w:noProof/>
        </w:rPr>
        <w:t xml:space="preserve">–&gt; </w:t>
      </w:r>
      <w:r w:rsidR="00BF22BB">
        <w:rPr>
          <w:noProof/>
        </w:rPr>
        <w:t xml:space="preserve">result &gt; 0 session = 1 match “Abre la Sesion” </w:t>
      </w:r>
      <w:r w:rsidR="004E59EF">
        <w:rPr>
          <w:noProof/>
        </w:rPr>
        <w:t xml:space="preserve">  </w:t>
      </w:r>
    </w:p>
    <w:p w:rsidR="00721886" w:rsidRDefault="00721886" w:rsidP="00AB02A7">
      <w:pPr>
        <w:spacing w:after="200"/>
        <w:rPr>
          <w:noProof/>
        </w:rPr>
      </w:pPr>
      <w:r>
        <w:rPr>
          <w:noProof/>
        </w:rPr>
        <w:t>Camino 2 = I – 1 – 2 – 4 – F</w:t>
      </w:r>
      <w:r w:rsidR="004E59EF">
        <w:rPr>
          <w:noProof/>
        </w:rPr>
        <w:t xml:space="preserve"> –&gt;</w:t>
      </w:r>
      <w:r w:rsidR="00BF22BB">
        <w:rPr>
          <w:noProof/>
        </w:rPr>
        <w:t xml:space="preserve"> result =</w:t>
      </w:r>
      <w:r w:rsidR="00D22A6A">
        <w:rPr>
          <w:noProof/>
        </w:rPr>
        <w:t>=</w:t>
      </w:r>
      <w:r w:rsidR="00BF22BB">
        <w:rPr>
          <w:noProof/>
        </w:rPr>
        <w:t xml:space="preserve"> 0 session = 0  no match  “No inicia Sesion”</w:t>
      </w:r>
    </w:p>
    <w:tbl>
      <w:tblPr>
        <w:tblStyle w:val="Tablaconcuadrcula"/>
        <w:tblW w:w="10679" w:type="dxa"/>
        <w:tblLook w:val="04A0" w:firstRow="1" w:lastRow="0" w:firstColumn="1" w:lastColumn="0" w:noHBand="0" w:noVBand="1"/>
      </w:tblPr>
      <w:tblGrid>
        <w:gridCol w:w="3559"/>
        <w:gridCol w:w="686"/>
        <w:gridCol w:w="797"/>
        <w:gridCol w:w="958"/>
        <w:gridCol w:w="1118"/>
        <w:gridCol w:w="3561"/>
      </w:tblGrid>
      <w:tr w:rsidR="00721886" w:rsidTr="00847C82">
        <w:trPr>
          <w:trHeight w:val="456"/>
        </w:trPr>
        <w:tc>
          <w:tcPr>
            <w:tcW w:w="3559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</w:p>
        </w:tc>
        <w:tc>
          <w:tcPr>
            <w:tcW w:w="3559" w:type="dxa"/>
            <w:gridSpan w:val="4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ARISTAS</w:t>
            </w:r>
          </w:p>
        </w:tc>
        <w:tc>
          <w:tcPr>
            <w:tcW w:w="3561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</w:p>
        </w:tc>
      </w:tr>
      <w:tr w:rsidR="00721886" w:rsidTr="00847C82">
        <w:trPr>
          <w:trHeight w:val="456"/>
        </w:trPr>
        <w:tc>
          <w:tcPr>
            <w:tcW w:w="3559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CAMINOS</w:t>
            </w:r>
          </w:p>
        </w:tc>
        <w:tc>
          <w:tcPr>
            <w:tcW w:w="686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97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958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1117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3561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PRUEBAS</w:t>
            </w:r>
          </w:p>
        </w:tc>
      </w:tr>
      <w:tr w:rsidR="00721886" w:rsidTr="00847C82">
        <w:trPr>
          <w:trHeight w:val="442"/>
        </w:trPr>
        <w:tc>
          <w:tcPr>
            <w:tcW w:w="3559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2 3 F</w:t>
            </w:r>
          </w:p>
        </w:tc>
        <w:tc>
          <w:tcPr>
            <w:tcW w:w="686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97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958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17" w:type="dxa"/>
            <w:vAlign w:val="center"/>
          </w:tcPr>
          <w:p w:rsidR="00721886" w:rsidRDefault="00721886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3561" w:type="dxa"/>
            <w:vAlign w:val="center"/>
          </w:tcPr>
          <w:p w:rsidR="00721886" w:rsidRDefault="00721886" w:rsidP="001D6E37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N=</w:t>
            </w:r>
            <w:r w:rsidR="001D6E37">
              <w:rPr>
                <w:noProof/>
              </w:rPr>
              <w:t>n</w:t>
            </w:r>
            <w:r>
              <w:rPr>
                <w:noProof/>
              </w:rPr>
              <w:t xml:space="preserve"> return= “</w:t>
            </w:r>
            <w:r w:rsidR="008639BD">
              <w:rPr>
                <w:noProof/>
              </w:rPr>
              <w:t>1</w:t>
            </w:r>
            <w:r>
              <w:rPr>
                <w:noProof/>
              </w:rPr>
              <w:t>”</w:t>
            </w:r>
          </w:p>
        </w:tc>
      </w:tr>
      <w:tr w:rsidR="008639BD" w:rsidTr="00847C82">
        <w:trPr>
          <w:trHeight w:val="456"/>
        </w:trPr>
        <w:tc>
          <w:tcPr>
            <w:tcW w:w="3559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2 4 F</w:t>
            </w:r>
          </w:p>
        </w:tc>
        <w:tc>
          <w:tcPr>
            <w:tcW w:w="686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797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958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17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561" w:type="dxa"/>
            <w:vAlign w:val="center"/>
          </w:tcPr>
          <w:p w:rsidR="008639BD" w:rsidRDefault="008639BD" w:rsidP="0072188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N=0 return=”0”</w:t>
            </w:r>
          </w:p>
        </w:tc>
      </w:tr>
    </w:tbl>
    <w:p w:rsidR="00721886" w:rsidRDefault="00721886" w:rsidP="00AB02A7">
      <w:pPr>
        <w:spacing w:after="200"/>
        <w:rPr>
          <w:noProof/>
        </w:rPr>
      </w:pPr>
    </w:p>
    <w:p w:rsidR="00E747FE" w:rsidRDefault="000D0B7F" w:rsidP="00AB02A7">
      <w:pPr>
        <w:spacing w:after="200"/>
        <w:rPr>
          <w:noProof/>
        </w:rPr>
      </w:pP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0CDD80" wp14:editId="709A213C">
                <wp:simplePos x="0" y="0"/>
                <wp:positionH relativeFrom="column">
                  <wp:posOffset>3729990</wp:posOffset>
                </wp:positionH>
                <wp:positionV relativeFrom="paragraph">
                  <wp:posOffset>901064</wp:posOffset>
                </wp:positionV>
                <wp:extent cx="2238375" cy="1257300"/>
                <wp:effectExtent l="0" t="38100" r="47625" b="190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962F4" id="Conector recto de flecha 48" o:spid="_x0000_s1026" type="#_x0000_t32" style="position:absolute;margin-left:293.7pt;margin-top:70.95pt;width:176.25pt;height:99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A44E98" wp14:editId="7667FFAC">
                <wp:simplePos x="0" y="0"/>
                <wp:positionH relativeFrom="column">
                  <wp:posOffset>3539490</wp:posOffset>
                </wp:positionH>
                <wp:positionV relativeFrom="paragraph">
                  <wp:posOffset>1682114</wp:posOffset>
                </wp:positionV>
                <wp:extent cx="2505075" cy="828675"/>
                <wp:effectExtent l="0" t="38100" r="47625" b="2857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507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03E6" id="Conector recto de flecha 54" o:spid="_x0000_s1026" type="#_x0000_t32" style="position:absolute;margin-left:278.7pt;margin-top:132.45pt;width:197.25pt;height:65.2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A44E98" wp14:editId="7667FFAC">
                <wp:simplePos x="0" y="0"/>
                <wp:positionH relativeFrom="column">
                  <wp:posOffset>2901315</wp:posOffset>
                </wp:positionH>
                <wp:positionV relativeFrom="paragraph">
                  <wp:posOffset>2158365</wp:posOffset>
                </wp:positionV>
                <wp:extent cx="2971800" cy="590550"/>
                <wp:effectExtent l="0" t="57150" r="0" b="190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5E82" id="Conector recto de flecha 55" o:spid="_x0000_s1026" type="#_x0000_t32" style="position:absolute;margin-left:228.45pt;margin-top:169.95pt;width:234pt;height:46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790E27" wp14:editId="1F20D5DF">
                <wp:simplePos x="0" y="0"/>
                <wp:positionH relativeFrom="column">
                  <wp:posOffset>5873115</wp:posOffset>
                </wp:positionH>
                <wp:positionV relativeFrom="paragraph">
                  <wp:posOffset>1929765</wp:posOffset>
                </wp:positionV>
                <wp:extent cx="361950" cy="400050"/>
                <wp:effectExtent l="0" t="0" r="19050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90E27" id="Elipse 50" o:spid="_x0000_s1031" style="position:absolute;margin-left:462.45pt;margin-top:151.95pt;width:28.5pt;height:3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5B5E93" wp14:editId="0647D74B">
                <wp:simplePos x="0" y="0"/>
                <wp:positionH relativeFrom="column">
                  <wp:posOffset>405765</wp:posOffset>
                </wp:positionH>
                <wp:positionV relativeFrom="paragraph">
                  <wp:posOffset>1929765</wp:posOffset>
                </wp:positionV>
                <wp:extent cx="4162425" cy="1028700"/>
                <wp:effectExtent l="38100" t="57150" r="28575" b="190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24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1073" id="Conector recto de flecha 56" o:spid="_x0000_s1026" type="#_x0000_t32" style="position:absolute;margin-left:31.95pt;margin-top:151.95pt;width:327.75pt;height:81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" strokecolor="white [3212]" strokeweight="1pt">
                <v:stroke endarrow="block"/>
              </v:shape>
            </w:pict>
          </mc:Fallback>
        </mc:AlternateContent>
      </w:r>
      <w:r>
        <w:rPr>
          <w:noProof/>
          <w:lang w:val="es-CO" w:eastAsia="es-CO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567690</wp:posOffset>
            </wp:positionV>
            <wp:extent cx="7579995" cy="3486150"/>
            <wp:effectExtent l="0" t="0" r="1905" b="0"/>
            <wp:wrapThrough wrapText="bothSides">
              <wp:wrapPolygon edited="0">
                <wp:start x="0" y="0"/>
                <wp:lineTo x="0" y="21482"/>
                <wp:lineTo x="21551" y="21482"/>
                <wp:lineTo x="21551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9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B5E93" wp14:editId="0647D74B">
                <wp:simplePos x="0" y="0"/>
                <wp:positionH relativeFrom="column">
                  <wp:posOffset>196215</wp:posOffset>
                </wp:positionH>
                <wp:positionV relativeFrom="paragraph">
                  <wp:posOffset>3168014</wp:posOffset>
                </wp:positionV>
                <wp:extent cx="2600325" cy="371475"/>
                <wp:effectExtent l="38100" t="57150" r="28575" b="2857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0032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3DFD6" id="Conector recto de flecha 58" o:spid="_x0000_s1026" type="#_x0000_t32" style="position:absolute;margin-left:15.45pt;margin-top:249.45pt;width:204.75pt;height:29.2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" strokecolor="white [3212]" strokeweight="1pt">
                <v:stroke endarrow="block"/>
              </v:shape>
            </w:pict>
          </mc:Fallback>
        </mc:AlternateContent>
      </w:r>
      <w:r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5B5E93" wp14:editId="0647D74B">
                <wp:simplePos x="0" y="0"/>
                <wp:positionH relativeFrom="column">
                  <wp:posOffset>-32384</wp:posOffset>
                </wp:positionH>
                <wp:positionV relativeFrom="paragraph">
                  <wp:posOffset>2415540</wp:posOffset>
                </wp:positionV>
                <wp:extent cx="3676650" cy="857250"/>
                <wp:effectExtent l="38100" t="57150" r="19050" b="190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6650" cy="857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043F3" id="Conector recto de flecha 57" o:spid="_x0000_s1026" type="#_x0000_t32" style="position:absolute;margin-left:-2.55pt;margin-top:190.2pt;width:289.5pt;height:67.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" strokecolor="white [3212]" strokeweight="1pt">
                <v:stroke endarrow="block"/>
              </v:shape>
            </w:pict>
          </mc:Fallback>
        </mc:AlternateContent>
      </w:r>
      <w:r w:rsidR="00235269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790E27" wp14:editId="1F20D5DF">
                <wp:simplePos x="0" y="0"/>
                <wp:positionH relativeFrom="column">
                  <wp:posOffset>6235065</wp:posOffset>
                </wp:positionH>
                <wp:positionV relativeFrom="paragraph">
                  <wp:posOffset>1348740</wp:posOffset>
                </wp:positionV>
                <wp:extent cx="361950" cy="400050"/>
                <wp:effectExtent l="0" t="0" r="19050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90E27" id="Elipse 49" o:spid="_x0000_s1032" style="position:absolute;margin-left:490.95pt;margin-top:106.2pt;width:28.5pt;height:31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35269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790E27" wp14:editId="1F20D5DF">
                <wp:simplePos x="0" y="0"/>
                <wp:positionH relativeFrom="column">
                  <wp:posOffset>-213360</wp:posOffset>
                </wp:positionH>
                <wp:positionV relativeFrom="paragraph">
                  <wp:posOffset>2910840</wp:posOffset>
                </wp:positionV>
                <wp:extent cx="361950" cy="40005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90E27" id="Elipse 53" o:spid="_x0000_s1033" style="position:absolute;margin-left:-16.8pt;margin-top:229.2pt;width:28.5pt;height:3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235269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790E27" wp14:editId="1F20D5DF">
                <wp:simplePos x="0" y="0"/>
                <wp:positionH relativeFrom="column">
                  <wp:posOffset>-394335</wp:posOffset>
                </wp:positionH>
                <wp:positionV relativeFrom="paragraph">
                  <wp:posOffset>2110740</wp:posOffset>
                </wp:positionV>
                <wp:extent cx="361950" cy="40005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90E27" id="Elipse 52" o:spid="_x0000_s1034" style="position:absolute;margin-left:-31.05pt;margin-top:166.2pt;width:28.5pt;height:3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35269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790E27" wp14:editId="1F20D5DF">
                <wp:simplePos x="0" y="0"/>
                <wp:positionH relativeFrom="column">
                  <wp:posOffset>43815</wp:posOffset>
                </wp:positionH>
                <wp:positionV relativeFrom="paragraph">
                  <wp:posOffset>1577340</wp:posOffset>
                </wp:positionV>
                <wp:extent cx="361950" cy="40005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90E27" id="Elipse 51" o:spid="_x0000_s1035" style="position:absolute;margin-left:3.45pt;margin-top:124.2pt;width:28.5pt;height:3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35269" w:rsidRPr="00E747FE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ABE568" wp14:editId="558CAE09">
                <wp:simplePos x="0" y="0"/>
                <wp:positionH relativeFrom="column">
                  <wp:posOffset>5873115</wp:posOffset>
                </wp:positionH>
                <wp:positionV relativeFrom="paragraph">
                  <wp:posOffset>567690</wp:posOffset>
                </wp:positionV>
                <wp:extent cx="361950" cy="400050"/>
                <wp:effectExtent l="0" t="0" r="19050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269" w:rsidRPr="00C50427" w:rsidRDefault="00235269" w:rsidP="00235269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ABE568" id="Elipse 47" o:spid="_x0000_s1036" style="position:absolute;margin-left:462.45pt;margin-top:44.7pt;width:28.5pt;height:3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" fillcolor="white [3201]" strokecolor="#34aba2 [3209]" strokeweight="2pt">
                <v:textbox>
                  <w:txbxContent>
                    <w:p w:rsidR="00235269" w:rsidRPr="00C50427" w:rsidRDefault="00235269" w:rsidP="00235269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452C0">
        <w:rPr>
          <w:noProof/>
        </w:rPr>
        <w:t>Funcion que valida campos vacios</w:t>
      </w:r>
      <w:r w:rsidR="000640EA">
        <w:rPr>
          <w:noProof/>
        </w:rPr>
        <w:t xml:space="preserve"> en Registro de usuario</w:t>
      </w:r>
    </w:p>
    <w:p w:rsidR="00D452C0" w:rsidRDefault="00D452C0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847C82" w:rsidRDefault="00847C82" w:rsidP="00AB02A7">
      <w:pPr>
        <w:spacing w:after="200"/>
        <w:rPr>
          <w:noProof/>
        </w:rPr>
      </w:pPr>
    </w:p>
    <w:p w:rsidR="00E747FE" w:rsidRDefault="000D0B7F" w:rsidP="00AB02A7">
      <w:pPr>
        <w:spacing w:after="200"/>
        <w:rPr>
          <w:noProof/>
        </w:rPr>
      </w:pPr>
      <w:r>
        <w:rPr>
          <w:noProof/>
        </w:rPr>
        <w:lastRenderedPageBreak/>
        <w:t>Definir Complejidad Ciclomatica</w:t>
      </w:r>
    </w:p>
    <w:p w:rsidR="000D0B7F" w:rsidRDefault="00847C82" w:rsidP="00AB02A7">
      <w:pPr>
        <w:spacing w:after="200"/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33375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77" y="21542"/>
                <wp:lineTo x="21477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E747FE" w:rsidP="00AB02A7">
      <w:pPr>
        <w:spacing w:after="200"/>
        <w:rPr>
          <w:noProof/>
        </w:rPr>
      </w:pPr>
    </w:p>
    <w:p w:rsidR="00E747FE" w:rsidRDefault="00847C82" w:rsidP="00AB02A7">
      <w:pPr>
        <w:spacing w:after="200"/>
        <w:rPr>
          <w:noProof/>
        </w:rPr>
      </w:pPr>
      <w:r>
        <w:rPr>
          <w:noProof/>
        </w:rPr>
        <w:t>V(G)=10-8+2=4 Caminos Lineales = 4</w:t>
      </w:r>
    </w:p>
    <w:p w:rsidR="00847C82" w:rsidRPr="00B90C5F" w:rsidRDefault="00847C82" w:rsidP="00AB02A7">
      <w:pPr>
        <w:spacing w:after="200"/>
        <w:rPr>
          <w:noProof/>
          <w:lang w:val="en-US"/>
        </w:rPr>
      </w:pPr>
      <w:r w:rsidRPr="00B90C5F">
        <w:rPr>
          <w:noProof/>
          <w:lang w:val="en-US"/>
        </w:rPr>
        <w:t>Camino 1 =</w:t>
      </w:r>
      <w:r w:rsidR="00ED6E39" w:rsidRPr="00B90C5F">
        <w:rPr>
          <w:noProof/>
          <w:lang w:val="en-US"/>
        </w:rPr>
        <w:t xml:space="preserve"> I – 1 – 2 – 4 – 5 – F</w:t>
      </w:r>
      <w:r w:rsidR="00C459F3" w:rsidRPr="00B90C5F">
        <w:rPr>
          <w:noProof/>
          <w:lang w:val="en-US"/>
        </w:rPr>
        <w:t xml:space="preserve"> –</w:t>
      </w:r>
      <w:r w:rsidR="00F30557" w:rsidRPr="00B90C5F">
        <w:rPr>
          <w:noProof/>
          <w:lang w:val="en-US"/>
        </w:rPr>
        <w:t>&gt;</w:t>
      </w:r>
      <w:r w:rsidR="00C459F3" w:rsidRPr="00B90C5F">
        <w:rPr>
          <w:noProof/>
          <w:lang w:val="en-US"/>
        </w:rPr>
        <w:t xml:space="preserve"> usuario </w:t>
      </w:r>
      <w:r w:rsidR="004F223E" w:rsidRPr="00B90C5F">
        <w:rPr>
          <w:noProof/>
          <w:lang w:val="en-US"/>
        </w:rPr>
        <w:t>N=</w:t>
      </w:r>
      <w:r w:rsidR="00A82A5C" w:rsidRPr="00B90C5F">
        <w:rPr>
          <w:noProof/>
          <w:lang w:val="en-US"/>
        </w:rPr>
        <w:t>0</w:t>
      </w:r>
      <w:r w:rsidR="00C459F3" w:rsidRPr="00B90C5F">
        <w:rPr>
          <w:noProof/>
          <w:lang w:val="en-US"/>
        </w:rPr>
        <w:t xml:space="preserve"> password</w:t>
      </w:r>
      <w:r w:rsidR="004F223E" w:rsidRPr="00B90C5F">
        <w:rPr>
          <w:noProof/>
          <w:lang w:val="en-US"/>
        </w:rPr>
        <w:t xml:space="preserve"> N=</w:t>
      </w:r>
      <w:r w:rsidR="00A82A5C" w:rsidRPr="00B90C5F">
        <w:rPr>
          <w:noProof/>
          <w:lang w:val="en-US"/>
        </w:rPr>
        <w:t>0</w:t>
      </w:r>
    </w:p>
    <w:p w:rsidR="00847C82" w:rsidRPr="00B90C5F" w:rsidRDefault="00847C82" w:rsidP="00AB02A7">
      <w:pPr>
        <w:spacing w:after="200"/>
        <w:rPr>
          <w:noProof/>
          <w:lang w:val="en-US"/>
        </w:rPr>
      </w:pPr>
      <w:r w:rsidRPr="00B90C5F">
        <w:rPr>
          <w:noProof/>
          <w:lang w:val="en-US"/>
        </w:rPr>
        <w:t>Camino 2 =</w:t>
      </w:r>
      <w:r w:rsidR="00ED6E39" w:rsidRPr="00B90C5F">
        <w:rPr>
          <w:noProof/>
          <w:lang w:val="en-US"/>
        </w:rPr>
        <w:t xml:space="preserve"> I – 1 –</w:t>
      </w:r>
      <w:r w:rsidR="00352394" w:rsidRPr="00B90C5F">
        <w:rPr>
          <w:noProof/>
          <w:lang w:val="en-US"/>
        </w:rPr>
        <w:t xml:space="preserve"> 3</w:t>
      </w:r>
      <w:r w:rsidR="00ED6E39" w:rsidRPr="00B90C5F">
        <w:rPr>
          <w:noProof/>
          <w:lang w:val="en-US"/>
        </w:rPr>
        <w:t xml:space="preserve"> – 4 – </w:t>
      </w:r>
      <w:r w:rsidR="00352394" w:rsidRPr="00B90C5F">
        <w:rPr>
          <w:noProof/>
          <w:lang w:val="en-US"/>
        </w:rPr>
        <w:t>5</w:t>
      </w:r>
      <w:r w:rsidR="00ED6E39" w:rsidRPr="00B90C5F">
        <w:rPr>
          <w:noProof/>
          <w:lang w:val="en-US"/>
        </w:rPr>
        <w:t xml:space="preserve"> – F</w:t>
      </w:r>
      <w:r w:rsidR="00A82A5C" w:rsidRPr="00B90C5F">
        <w:rPr>
          <w:noProof/>
          <w:lang w:val="en-US"/>
        </w:rPr>
        <w:t xml:space="preserve"> –</w:t>
      </w:r>
      <w:r w:rsidR="00F30557" w:rsidRPr="00B90C5F">
        <w:rPr>
          <w:noProof/>
          <w:lang w:val="en-US"/>
        </w:rPr>
        <w:t>&gt;</w:t>
      </w:r>
      <w:r w:rsidR="00A82A5C" w:rsidRPr="00B90C5F">
        <w:rPr>
          <w:noProof/>
          <w:lang w:val="en-US"/>
        </w:rPr>
        <w:t xml:space="preserve"> usuario </w:t>
      </w:r>
      <w:r w:rsidR="004F223E" w:rsidRPr="00B90C5F">
        <w:rPr>
          <w:noProof/>
          <w:lang w:val="en-US"/>
        </w:rPr>
        <w:t>S=</w:t>
      </w:r>
      <w:r w:rsidR="00A82A5C" w:rsidRPr="00B90C5F">
        <w:rPr>
          <w:noProof/>
          <w:lang w:val="en-US"/>
        </w:rPr>
        <w:t xml:space="preserve">1 password </w:t>
      </w:r>
      <w:r w:rsidR="004F223E" w:rsidRPr="00B90C5F">
        <w:rPr>
          <w:noProof/>
          <w:lang w:val="en-US"/>
        </w:rPr>
        <w:t>N=</w:t>
      </w:r>
      <w:r w:rsidR="00A82A5C" w:rsidRPr="00B90C5F">
        <w:rPr>
          <w:noProof/>
          <w:lang w:val="en-US"/>
        </w:rPr>
        <w:t>0</w:t>
      </w:r>
    </w:p>
    <w:p w:rsidR="00847C82" w:rsidRPr="00B90C5F" w:rsidRDefault="00847C82" w:rsidP="00AB02A7">
      <w:pPr>
        <w:spacing w:after="200"/>
        <w:rPr>
          <w:noProof/>
          <w:lang w:val="en-US"/>
        </w:rPr>
      </w:pPr>
      <w:r w:rsidRPr="00B90C5F">
        <w:rPr>
          <w:noProof/>
          <w:lang w:val="en-US"/>
        </w:rPr>
        <w:t>Camino 3 =</w:t>
      </w:r>
      <w:r w:rsidR="00ED6E39" w:rsidRPr="00B90C5F">
        <w:rPr>
          <w:noProof/>
          <w:lang w:val="en-US"/>
        </w:rPr>
        <w:t xml:space="preserve"> I – 1 – </w:t>
      </w:r>
      <w:r w:rsidR="00352394" w:rsidRPr="00B90C5F">
        <w:rPr>
          <w:noProof/>
          <w:lang w:val="en-US"/>
        </w:rPr>
        <w:t>2</w:t>
      </w:r>
      <w:r w:rsidR="00ED6E39" w:rsidRPr="00B90C5F">
        <w:rPr>
          <w:noProof/>
          <w:lang w:val="en-US"/>
        </w:rPr>
        <w:t xml:space="preserve"> – </w:t>
      </w:r>
      <w:r w:rsidR="00352394" w:rsidRPr="00B90C5F">
        <w:rPr>
          <w:noProof/>
          <w:lang w:val="en-US"/>
        </w:rPr>
        <w:t xml:space="preserve">4 – </w:t>
      </w:r>
      <w:r w:rsidR="00C459F3" w:rsidRPr="00B90C5F">
        <w:rPr>
          <w:noProof/>
          <w:lang w:val="en-US"/>
        </w:rPr>
        <w:t>6 – F –</w:t>
      </w:r>
      <w:r w:rsidR="00F30557" w:rsidRPr="00B90C5F">
        <w:rPr>
          <w:noProof/>
          <w:lang w:val="en-US"/>
        </w:rPr>
        <w:t>&gt;</w:t>
      </w:r>
      <w:r w:rsidR="00C459F3" w:rsidRPr="00B90C5F">
        <w:rPr>
          <w:noProof/>
          <w:lang w:val="en-US"/>
        </w:rPr>
        <w:t xml:space="preserve"> usuario </w:t>
      </w:r>
      <w:r w:rsidR="004F223E" w:rsidRPr="00B90C5F">
        <w:rPr>
          <w:noProof/>
          <w:lang w:val="en-US"/>
        </w:rPr>
        <w:t>N=</w:t>
      </w:r>
      <w:r w:rsidR="00A82A5C" w:rsidRPr="00B90C5F">
        <w:rPr>
          <w:noProof/>
          <w:lang w:val="en-US"/>
        </w:rPr>
        <w:t>0</w:t>
      </w:r>
      <w:r w:rsidR="00C459F3" w:rsidRPr="00B90C5F">
        <w:rPr>
          <w:noProof/>
          <w:lang w:val="en-US"/>
        </w:rPr>
        <w:t xml:space="preserve"> password </w:t>
      </w:r>
      <w:r w:rsidR="004F223E" w:rsidRPr="00B90C5F">
        <w:rPr>
          <w:noProof/>
          <w:lang w:val="en-US"/>
        </w:rPr>
        <w:t>S=</w:t>
      </w:r>
      <w:r w:rsidR="00A82A5C" w:rsidRPr="00B90C5F">
        <w:rPr>
          <w:noProof/>
          <w:lang w:val="en-US"/>
        </w:rPr>
        <w:t>1</w:t>
      </w:r>
    </w:p>
    <w:p w:rsidR="00847C82" w:rsidRPr="00B90C5F" w:rsidRDefault="00847C82" w:rsidP="00AB02A7">
      <w:pPr>
        <w:spacing w:after="200"/>
        <w:rPr>
          <w:noProof/>
          <w:lang w:val="en-US"/>
        </w:rPr>
      </w:pPr>
      <w:r w:rsidRPr="00B90C5F">
        <w:rPr>
          <w:noProof/>
          <w:lang w:val="en-US"/>
        </w:rPr>
        <w:t>Camino 4 =</w:t>
      </w:r>
      <w:r w:rsidR="00C459F3" w:rsidRPr="00B90C5F">
        <w:rPr>
          <w:noProof/>
          <w:lang w:val="en-US"/>
        </w:rPr>
        <w:t xml:space="preserve"> I – 1 – 3 – 4 – 6 – F –</w:t>
      </w:r>
      <w:r w:rsidR="00F30557" w:rsidRPr="00B90C5F">
        <w:rPr>
          <w:noProof/>
          <w:lang w:val="en-US"/>
        </w:rPr>
        <w:t>&gt;</w:t>
      </w:r>
      <w:r w:rsidR="00C459F3" w:rsidRPr="00B90C5F">
        <w:rPr>
          <w:noProof/>
          <w:lang w:val="en-US"/>
        </w:rPr>
        <w:t xml:space="preserve"> ususario </w:t>
      </w:r>
      <w:r w:rsidR="004F223E" w:rsidRPr="00B90C5F">
        <w:rPr>
          <w:noProof/>
          <w:lang w:val="en-US"/>
        </w:rPr>
        <w:t>S=</w:t>
      </w:r>
      <w:r w:rsidR="00C459F3" w:rsidRPr="00B90C5F">
        <w:rPr>
          <w:noProof/>
          <w:lang w:val="en-US"/>
        </w:rPr>
        <w:t xml:space="preserve">1 password </w:t>
      </w:r>
      <w:r w:rsidR="004F223E" w:rsidRPr="00B90C5F">
        <w:rPr>
          <w:noProof/>
          <w:lang w:val="en-US"/>
        </w:rPr>
        <w:t>S=</w:t>
      </w:r>
      <w:r w:rsidR="00C459F3" w:rsidRPr="00B90C5F">
        <w:rPr>
          <w:noProof/>
          <w:lang w:val="en-US"/>
        </w:rPr>
        <w:t>1</w:t>
      </w:r>
    </w:p>
    <w:tbl>
      <w:tblPr>
        <w:tblStyle w:val="Tablaconcuadrcula"/>
        <w:tblW w:w="10343" w:type="dxa"/>
        <w:tblLook w:val="04A0" w:firstRow="1" w:lastRow="0" w:firstColumn="1" w:lastColumn="0" w:noHBand="0" w:noVBand="1"/>
      </w:tblPr>
      <w:tblGrid>
        <w:gridCol w:w="2210"/>
        <w:gridCol w:w="498"/>
        <w:gridCol w:w="498"/>
        <w:gridCol w:w="498"/>
        <w:gridCol w:w="498"/>
        <w:gridCol w:w="498"/>
        <w:gridCol w:w="498"/>
        <w:gridCol w:w="5145"/>
      </w:tblGrid>
      <w:tr w:rsidR="006954C4" w:rsidTr="00431F5B">
        <w:trPr>
          <w:trHeight w:val="540"/>
        </w:trPr>
        <w:tc>
          <w:tcPr>
            <w:tcW w:w="2210" w:type="dxa"/>
          </w:tcPr>
          <w:p w:rsidR="006954C4" w:rsidRPr="00B90C5F" w:rsidRDefault="006954C4" w:rsidP="00AB02A7">
            <w:pPr>
              <w:spacing w:after="200"/>
              <w:rPr>
                <w:noProof/>
                <w:lang w:val="en-US"/>
              </w:rPr>
            </w:pPr>
          </w:p>
        </w:tc>
        <w:tc>
          <w:tcPr>
            <w:tcW w:w="2988" w:type="dxa"/>
            <w:gridSpan w:val="6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ARISTAS</w:t>
            </w:r>
          </w:p>
        </w:tc>
        <w:tc>
          <w:tcPr>
            <w:tcW w:w="5145" w:type="dxa"/>
          </w:tcPr>
          <w:p w:rsidR="006954C4" w:rsidRDefault="006954C4" w:rsidP="00AB02A7">
            <w:pPr>
              <w:spacing w:after="200"/>
              <w:rPr>
                <w:noProof/>
              </w:rPr>
            </w:pPr>
          </w:p>
        </w:tc>
      </w:tr>
      <w:tr w:rsidR="006954C4" w:rsidTr="00431F5B">
        <w:trPr>
          <w:trHeight w:val="540"/>
        </w:trPr>
        <w:tc>
          <w:tcPr>
            <w:tcW w:w="2210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 w:rsidRPr="00F52556">
              <w:rPr>
                <w:noProof/>
              </w:rPr>
              <w:t>CAMINO</w:t>
            </w:r>
            <w:r>
              <w:rPr>
                <w:noProof/>
              </w:rPr>
              <w:t>S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98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145" w:type="dxa"/>
            <w:vAlign w:val="center"/>
          </w:tcPr>
          <w:p w:rsidR="006954C4" w:rsidRDefault="006954C4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PRUEBAS</w:t>
            </w:r>
          </w:p>
        </w:tc>
      </w:tr>
      <w:tr w:rsidR="006900A9" w:rsidTr="00431F5B">
        <w:trPr>
          <w:trHeight w:val="525"/>
        </w:trPr>
        <w:tc>
          <w:tcPr>
            <w:tcW w:w="2210" w:type="dxa"/>
            <w:vAlign w:val="center"/>
          </w:tcPr>
          <w:p w:rsidR="006900A9" w:rsidRDefault="006900A9" w:rsidP="006954C4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3 4 5 F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5145" w:type="dxa"/>
            <w:vAlign w:val="center"/>
          </w:tcPr>
          <w:p w:rsidR="006900A9" w:rsidRDefault="00431F5B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U=0 P=0 Return = “Agregar U, Agregar P”</w:t>
            </w:r>
          </w:p>
        </w:tc>
      </w:tr>
      <w:tr w:rsidR="006900A9" w:rsidTr="00431F5B">
        <w:trPr>
          <w:trHeight w:val="540"/>
        </w:trPr>
        <w:tc>
          <w:tcPr>
            <w:tcW w:w="2210" w:type="dxa"/>
            <w:vAlign w:val="center"/>
          </w:tcPr>
          <w:p w:rsidR="006900A9" w:rsidRDefault="006900A9" w:rsidP="006954C4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3 4 5 F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5145" w:type="dxa"/>
            <w:vAlign w:val="center"/>
          </w:tcPr>
          <w:p w:rsidR="006900A9" w:rsidRDefault="00431F5B" w:rsidP="00431F5B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U=1 P=0 Return = “False, Agregar P”</w:t>
            </w:r>
          </w:p>
        </w:tc>
      </w:tr>
      <w:tr w:rsidR="006900A9" w:rsidTr="00431F5B">
        <w:trPr>
          <w:trHeight w:val="540"/>
        </w:trPr>
        <w:tc>
          <w:tcPr>
            <w:tcW w:w="2210" w:type="dxa"/>
            <w:vAlign w:val="center"/>
          </w:tcPr>
          <w:p w:rsidR="006900A9" w:rsidRDefault="006900A9" w:rsidP="006954C4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2 4 6 F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5145" w:type="dxa"/>
            <w:vAlign w:val="center"/>
          </w:tcPr>
          <w:p w:rsidR="006900A9" w:rsidRDefault="00431F5B" w:rsidP="00431F5B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U=0 P=1 Return = “Agregar U, False”</w:t>
            </w:r>
          </w:p>
        </w:tc>
      </w:tr>
      <w:tr w:rsidR="006900A9" w:rsidRPr="00B90C5F" w:rsidTr="00431F5B">
        <w:trPr>
          <w:trHeight w:val="525"/>
        </w:trPr>
        <w:tc>
          <w:tcPr>
            <w:tcW w:w="2210" w:type="dxa"/>
            <w:vAlign w:val="center"/>
          </w:tcPr>
          <w:p w:rsidR="006900A9" w:rsidRDefault="006900A9" w:rsidP="006954C4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I 1 3 4 6 F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98" w:type="dxa"/>
            <w:vAlign w:val="center"/>
          </w:tcPr>
          <w:p w:rsidR="006900A9" w:rsidRDefault="006900A9" w:rsidP="00F52556">
            <w:pPr>
              <w:spacing w:after="20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5145" w:type="dxa"/>
            <w:vAlign w:val="center"/>
          </w:tcPr>
          <w:p w:rsidR="006900A9" w:rsidRPr="00B90C5F" w:rsidRDefault="00431F5B" w:rsidP="00431F5B">
            <w:pPr>
              <w:spacing w:after="200"/>
              <w:jc w:val="center"/>
              <w:rPr>
                <w:noProof/>
                <w:lang w:val="en-US"/>
              </w:rPr>
            </w:pPr>
            <w:r w:rsidRPr="00B90C5F">
              <w:rPr>
                <w:noProof/>
                <w:lang w:val="en-US"/>
              </w:rPr>
              <w:t>U=1 P=1 Return = “False, False”</w:t>
            </w:r>
          </w:p>
        </w:tc>
      </w:tr>
    </w:tbl>
    <w:p w:rsidR="00E747FE" w:rsidRPr="00B90C5F" w:rsidRDefault="00E747FE" w:rsidP="0080194B">
      <w:pPr>
        <w:spacing w:after="200"/>
        <w:rPr>
          <w:noProof/>
          <w:lang w:val="en-US"/>
        </w:rPr>
      </w:pPr>
      <w:bookmarkStart w:id="0" w:name="_GoBack"/>
      <w:bookmarkEnd w:id="0"/>
    </w:p>
    <w:sectPr w:rsidR="00E747FE" w:rsidRPr="00B90C5F" w:rsidSect="00AB02A7">
      <w:footerReference w:type="default" r:id="rId3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E22" w:rsidRDefault="00820E22">
      <w:r>
        <w:separator/>
      </w:r>
    </w:p>
    <w:p w:rsidR="00820E22" w:rsidRDefault="00820E22"/>
  </w:endnote>
  <w:endnote w:type="continuationSeparator" w:id="0">
    <w:p w:rsidR="00820E22" w:rsidRDefault="00820E22">
      <w:r>
        <w:continuationSeparator/>
      </w:r>
    </w:p>
    <w:p w:rsidR="00820E22" w:rsidRDefault="00820E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80194B">
          <w:rPr>
            <w:noProof/>
            <w:lang w:bidi="es-ES"/>
          </w:rPr>
          <w:t>13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E22" w:rsidRDefault="00820E22">
      <w:r>
        <w:separator/>
      </w:r>
    </w:p>
    <w:p w:rsidR="00820E22" w:rsidRDefault="00820E22"/>
  </w:footnote>
  <w:footnote w:type="continuationSeparator" w:id="0">
    <w:p w:rsidR="00820E22" w:rsidRDefault="00820E22">
      <w:r>
        <w:continuationSeparator/>
      </w:r>
    </w:p>
    <w:p w:rsidR="00820E22" w:rsidRDefault="00820E2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79"/>
    <w:multiLevelType w:val="multilevel"/>
    <w:tmpl w:val="6EFE8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18"/>
    <w:rsid w:val="0002482E"/>
    <w:rsid w:val="00050324"/>
    <w:rsid w:val="000640EA"/>
    <w:rsid w:val="000747A0"/>
    <w:rsid w:val="000A0150"/>
    <w:rsid w:val="000A445D"/>
    <w:rsid w:val="000D0B7F"/>
    <w:rsid w:val="000E63C9"/>
    <w:rsid w:val="001022D4"/>
    <w:rsid w:val="00130E9D"/>
    <w:rsid w:val="00150A6D"/>
    <w:rsid w:val="001613C6"/>
    <w:rsid w:val="00185B35"/>
    <w:rsid w:val="001A1982"/>
    <w:rsid w:val="001A6582"/>
    <w:rsid w:val="001A6EDE"/>
    <w:rsid w:val="001D6E37"/>
    <w:rsid w:val="001D724A"/>
    <w:rsid w:val="001F2BC8"/>
    <w:rsid w:val="001F5F6B"/>
    <w:rsid w:val="00213F67"/>
    <w:rsid w:val="00235269"/>
    <w:rsid w:val="00243EBC"/>
    <w:rsid w:val="00246A35"/>
    <w:rsid w:val="00284348"/>
    <w:rsid w:val="002C309C"/>
    <w:rsid w:val="002F51F5"/>
    <w:rsid w:val="00312137"/>
    <w:rsid w:val="00330359"/>
    <w:rsid w:val="0033762F"/>
    <w:rsid w:val="00352394"/>
    <w:rsid w:val="00360494"/>
    <w:rsid w:val="00366C7E"/>
    <w:rsid w:val="003828B6"/>
    <w:rsid w:val="00384EA3"/>
    <w:rsid w:val="003906C9"/>
    <w:rsid w:val="003A39A1"/>
    <w:rsid w:val="003C2191"/>
    <w:rsid w:val="003C63BB"/>
    <w:rsid w:val="003D3863"/>
    <w:rsid w:val="004110DE"/>
    <w:rsid w:val="004174A4"/>
    <w:rsid w:val="00431F5B"/>
    <w:rsid w:val="0044085A"/>
    <w:rsid w:val="00493987"/>
    <w:rsid w:val="004B21A5"/>
    <w:rsid w:val="004E59EF"/>
    <w:rsid w:val="004E5FEE"/>
    <w:rsid w:val="004F223E"/>
    <w:rsid w:val="005037F0"/>
    <w:rsid w:val="00516A86"/>
    <w:rsid w:val="005275F6"/>
    <w:rsid w:val="00572102"/>
    <w:rsid w:val="005765BA"/>
    <w:rsid w:val="005A1818"/>
    <w:rsid w:val="005B68B0"/>
    <w:rsid w:val="005C0368"/>
    <w:rsid w:val="005F1BB0"/>
    <w:rsid w:val="0060679F"/>
    <w:rsid w:val="00656C4D"/>
    <w:rsid w:val="006900A9"/>
    <w:rsid w:val="006954C4"/>
    <w:rsid w:val="006A553F"/>
    <w:rsid w:val="006D202D"/>
    <w:rsid w:val="006D43B0"/>
    <w:rsid w:val="006E5716"/>
    <w:rsid w:val="00721886"/>
    <w:rsid w:val="007302B3"/>
    <w:rsid w:val="00730733"/>
    <w:rsid w:val="007309A6"/>
    <w:rsid w:val="00730E3A"/>
    <w:rsid w:val="00736AAF"/>
    <w:rsid w:val="00765B2A"/>
    <w:rsid w:val="00776B27"/>
    <w:rsid w:val="00783A34"/>
    <w:rsid w:val="007A629C"/>
    <w:rsid w:val="007C6B52"/>
    <w:rsid w:val="007D16C5"/>
    <w:rsid w:val="0080194B"/>
    <w:rsid w:val="00820E22"/>
    <w:rsid w:val="00847C82"/>
    <w:rsid w:val="00862FE4"/>
    <w:rsid w:val="0086389A"/>
    <w:rsid w:val="008639BD"/>
    <w:rsid w:val="0087605E"/>
    <w:rsid w:val="008941AE"/>
    <w:rsid w:val="008A04BB"/>
    <w:rsid w:val="008B1FEE"/>
    <w:rsid w:val="008C7662"/>
    <w:rsid w:val="008E14C1"/>
    <w:rsid w:val="00903C32"/>
    <w:rsid w:val="00916B16"/>
    <w:rsid w:val="009173B9"/>
    <w:rsid w:val="0093335D"/>
    <w:rsid w:val="0093613E"/>
    <w:rsid w:val="00942698"/>
    <w:rsid w:val="00943026"/>
    <w:rsid w:val="00956536"/>
    <w:rsid w:val="00966B81"/>
    <w:rsid w:val="00977F79"/>
    <w:rsid w:val="009C7720"/>
    <w:rsid w:val="00A23AFA"/>
    <w:rsid w:val="00A31B3E"/>
    <w:rsid w:val="00A532F3"/>
    <w:rsid w:val="00A81888"/>
    <w:rsid w:val="00A82A5C"/>
    <w:rsid w:val="00A8489E"/>
    <w:rsid w:val="00AA68EC"/>
    <w:rsid w:val="00AB02A7"/>
    <w:rsid w:val="00AC29F3"/>
    <w:rsid w:val="00B231E5"/>
    <w:rsid w:val="00B32C79"/>
    <w:rsid w:val="00B40059"/>
    <w:rsid w:val="00B87A32"/>
    <w:rsid w:val="00B90C5F"/>
    <w:rsid w:val="00BC31B6"/>
    <w:rsid w:val="00BE0C82"/>
    <w:rsid w:val="00BF22BB"/>
    <w:rsid w:val="00BF7CCF"/>
    <w:rsid w:val="00C02B87"/>
    <w:rsid w:val="00C4086D"/>
    <w:rsid w:val="00C459F3"/>
    <w:rsid w:val="00C50427"/>
    <w:rsid w:val="00C53661"/>
    <w:rsid w:val="00CA1896"/>
    <w:rsid w:val="00CB5B28"/>
    <w:rsid w:val="00CF5371"/>
    <w:rsid w:val="00D0323A"/>
    <w:rsid w:val="00D0559F"/>
    <w:rsid w:val="00D064B5"/>
    <w:rsid w:val="00D077E9"/>
    <w:rsid w:val="00D119F9"/>
    <w:rsid w:val="00D22A6A"/>
    <w:rsid w:val="00D42CB7"/>
    <w:rsid w:val="00D452C0"/>
    <w:rsid w:val="00D5413D"/>
    <w:rsid w:val="00D570A9"/>
    <w:rsid w:val="00D70D02"/>
    <w:rsid w:val="00D770C7"/>
    <w:rsid w:val="00D86945"/>
    <w:rsid w:val="00D90290"/>
    <w:rsid w:val="00DB577D"/>
    <w:rsid w:val="00DC706A"/>
    <w:rsid w:val="00DD152F"/>
    <w:rsid w:val="00DE213F"/>
    <w:rsid w:val="00DF027C"/>
    <w:rsid w:val="00E00A32"/>
    <w:rsid w:val="00E12E39"/>
    <w:rsid w:val="00E22ACD"/>
    <w:rsid w:val="00E620B0"/>
    <w:rsid w:val="00E747FE"/>
    <w:rsid w:val="00E81B40"/>
    <w:rsid w:val="00ED6E39"/>
    <w:rsid w:val="00EF555B"/>
    <w:rsid w:val="00F027BB"/>
    <w:rsid w:val="00F11DCF"/>
    <w:rsid w:val="00F162EA"/>
    <w:rsid w:val="00F30557"/>
    <w:rsid w:val="00F52556"/>
    <w:rsid w:val="00F52D27"/>
    <w:rsid w:val="00F8272D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CE47AD3A-BFAE-47E9-AC0C-A2789E9E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link w:val="Puest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5B68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6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B7716323C1D4C61818096FB5A3FF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90DD42-1B38-4314-9B9F-8E3FCC4147C6}"/>
      </w:docPartPr>
      <w:docPartBody>
        <w:p w:rsidR="008944CA" w:rsidRDefault="004D2880">
          <w:pPr>
            <w:pStyle w:val="9B7716323C1D4C61818096FB5A3FF176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D6C2432875A40B0B9814F1A58B8C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ADE2A-682E-47FC-A1E9-20592B8E1590}"/>
      </w:docPartPr>
      <w:docPartBody>
        <w:p w:rsidR="00F91061" w:rsidRDefault="008944CA" w:rsidP="008944CA">
          <w:pPr>
            <w:pStyle w:val="BD6C2432875A40B0B9814F1A58B8C7E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01D0482D6D74AF3A12DD43E1BB56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A5BBA-6962-4D50-9C5F-418AB52F6B82}"/>
      </w:docPartPr>
      <w:docPartBody>
        <w:p w:rsidR="00F91061" w:rsidRDefault="008944CA" w:rsidP="008944CA">
          <w:pPr>
            <w:pStyle w:val="401D0482D6D74AF3A12DD43E1BB56656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3A"/>
    <w:rsid w:val="00182919"/>
    <w:rsid w:val="0036443A"/>
    <w:rsid w:val="00496F90"/>
    <w:rsid w:val="004D2880"/>
    <w:rsid w:val="0078204D"/>
    <w:rsid w:val="008944CA"/>
    <w:rsid w:val="00D72817"/>
    <w:rsid w:val="00F9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305EAD3D084B88A9B1FDC33547C44F">
    <w:name w:val="7E305EAD3D084B88A9B1FDC33547C44F"/>
  </w:style>
  <w:style w:type="paragraph" w:customStyle="1" w:styleId="D87AAE714406460691A4B4A8686F039E">
    <w:name w:val="D87AAE714406460691A4B4A8686F039E"/>
  </w:style>
  <w:style w:type="paragraph" w:customStyle="1" w:styleId="8A96990D257F425999375A22300D51A3">
    <w:name w:val="8A96990D257F425999375A22300D51A3"/>
  </w:style>
  <w:style w:type="paragraph" w:customStyle="1" w:styleId="9B7716323C1D4C61818096FB5A3FF176">
    <w:name w:val="9B7716323C1D4C61818096FB5A3FF176"/>
  </w:style>
  <w:style w:type="paragraph" w:customStyle="1" w:styleId="482E2FF3F880411B832B44769E4B3EF5">
    <w:name w:val="482E2FF3F880411B832B44769E4B3EF5"/>
  </w:style>
  <w:style w:type="paragraph" w:customStyle="1" w:styleId="7F7C2D98F1C04CA6A62413E4C56C059F">
    <w:name w:val="7F7C2D98F1C04CA6A62413E4C56C059F"/>
  </w:style>
  <w:style w:type="paragraph" w:customStyle="1" w:styleId="2EEEEC332E7A4488BB6CF22A2913F3FC">
    <w:name w:val="2EEEEC332E7A4488BB6CF22A2913F3FC"/>
  </w:style>
  <w:style w:type="paragraph" w:customStyle="1" w:styleId="2F7ED00F0A6F4658A2744DAE1030A631">
    <w:name w:val="2F7ED00F0A6F4658A2744DAE1030A631"/>
  </w:style>
  <w:style w:type="paragraph" w:customStyle="1" w:styleId="AA02FE8B436A4E92B7F02E9224A65F6C">
    <w:name w:val="AA02FE8B436A4E92B7F02E9224A65F6C"/>
    <w:rsid w:val="0036443A"/>
  </w:style>
  <w:style w:type="paragraph" w:customStyle="1" w:styleId="8714881099D746738233418F17C9102C">
    <w:name w:val="8714881099D746738233418F17C9102C"/>
    <w:rsid w:val="0036443A"/>
  </w:style>
  <w:style w:type="paragraph" w:customStyle="1" w:styleId="B52806104CDF4BD6B36C8502FD7AF2FE">
    <w:name w:val="B52806104CDF4BD6B36C8502FD7AF2FE"/>
    <w:rsid w:val="0036443A"/>
  </w:style>
  <w:style w:type="paragraph" w:customStyle="1" w:styleId="F2EAAAB47D724FEF95505D72BE68E361">
    <w:name w:val="F2EAAAB47D724FEF95505D72BE68E361"/>
    <w:rsid w:val="0036443A"/>
  </w:style>
  <w:style w:type="paragraph" w:customStyle="1" w:styleId="E643653C3A3D494CBBDDEE32F4542B70">
    <w:name w:val="E643653C3A3D494CBBDDEE32F4542B70"/>
    <w:rsid w:val="008944CA"/>
    <w:rPr>
      <w:lang w:val="es-CO" w:eastAsia="es-CO"/>
    </w:rPr>
  </w:style>
  <w:style w:type="paragraph" w:customStyle="1" w:styleId="13D03BF1BF9C4869B41DA9B0A2F2D283">
    <w:name w:val="13D03BF1BF9C4869B41DA9B0A2F2D283"/>
    <w:rsid w:val="008944CA"/>
    <w:rPr>
      <w:lang w:val="es-CO" w:eastAsia="es-CO"/>
    </w:rPr>
  </w:style>
  <w:style w:type="paragraph" w:customStyle="1" w:styleId="902B124D4B81485482B9EB51086510E2">
    <w:name w:val="902B124D4B81485482B9EB51086510E2"/>
    <w:rsid w:val="008944CA"/>
    <w:rPr>
      <w:lang w:val="es-CO" w:eastAsia="es-CO"/>
    </w:rPr>
  </w:style>
  <w:style w:type="paragraph" w:customStyle="1" w:styleId="6B7C859F94BA45EAB27004729573D1DF">
    <w:name w:val="6B7C859F94BA45EAB27004729573D1DF"/>
    <w:rsid w:val="008944CA"/>
    <w:rPr>
      <w:lang w:val="es-CO" w:eastAsia="es-CO"/>
    </w:rPr>
  </w:style>
  <w:style w:type="paragraph" w:customStyle="1" w:styleId="BD6C2432875A40B0B9814F1A58B8C7E3">
    <w:name w:val="BD6C2432875A40B0B9814F1A58B8C7E3"/>
    <w:rsid w:val="008944CA"/>
    <w:rPr>
      <w:lang w:val="es-CO" w:eastAsia="es-CO"/>
    </w:rPr>
  </w:style>
  <w:style w:type="paragraph" w:customStyle="1" w:styleId="401D0482D6D74AF3A12DD43E1BB56656">
    <w:name w:val="401D0482D6D74AF3A12DD43E1BB56656"/>
    <w:rsid w:val="008944CA"/>
    <w:rPr>
      <w:lang w:val="es-CO" w:eastAsia="es-CO"/>
    </w:rPr>
  </w:style>
  <w:style w:type="paragraph" w:customStyle="1" w:styleId="3F973FF5ACF84975A92271A8A0306E2F">
    <w:name w:val="3F973FF5ACF84975A92271A8A0306E2F"/>
    <w:rsid w:val="008944CA"/>
    <w:rPr>
      <w:lang w:val="es-CO" w:eastAsia="es-CO"/>
    </w:rPr>
  </w:style>
  <w:style w:type="paragraph" w:customStyle="1" w:styleId="7695B7D53F234867B6DF224FA1495D34">
    <w:name w:val="7695B7D53F234867B6DF224FA1495D34"/>
    <w:rsid w:val="008944CA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200</TotalTime>
  <Pages>13</Pages>
  <Words>388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programador</cp:lastModifiedBy>
  <cp:revision>25</cp:revision>
  <cp:lastPrinted>2006-08-01T17:47:00Z</cp:lastPrinted>
  <dcterms:created xsi:type="dcterms:W3CDTF">2021-03-11T02:23:00Z</dcterms:created>
  <dcterms:modified xsi:type="dcterms:W3CDTF">2021-07-01T01:07:00Z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