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553F" w:rsidRDefault="000A445D" w:rsidP="00D70D02">
      <w:pPr>
        <w:rPr>
          <w:noProof/>
          <w:lang w:eastAsia="es-ES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58239" behindDoc="1" locked="0" layoutInCell="1" allowOverlap="1" wp14:anchorId="4388CE5E" wp14:editId="7261C469">
            <wp:simplePos x="0" y="0"/>
            <wp:positionH relativeFrom="margin">
              <wp:align>center</wp:align>
            </wp:positionH>
            <wp:positionV relativeFrom="paragraph">
              <wp:posOffset>-2774315</wp:posOffset>
            </wp:positionV>
            <wp:extent cx="6819900" cy="681990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as farmacias en tiempos de Covid-19: de gestoras del caos, a educadoras  sanitarias y soporte para los pacientes | @diariofarm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553F" w:rsidRDefault="000A445D" w:rsidP="00D70D02">
      <w:pPr>
        <w:rPr>
          <w:noProof/>
          <w:lang w:eastAsia="es-ES"/>
        </w:rPr>
      </w:pPr>
      <w:r>
        <w:rPr>
          <w:noProof/>
          <w:lang w:val="es-CO" w:eastAsia="es-CO"/>
        </w:rPr>
        <w:t xml:space="preserve"> </w:t>
      </w:r>
    </w:p>
    <w:p w:rsidR="00D077E9" w:rsidRDefault="00A81888" w:rsidP="000A445D">
      <w:pPr>
        <w:tabs>
          <w:tab w:val="left" w:pos="6120"/>
          <w:tab w:val="left" w:pos="8441"/>
        </w:tabs>
        <w:ind w:left="-936" w:right="-881"/>
        <w:rPr>
          <w:noProof/>
        </w:rPr>
      </w:pPr>
      <w:r>
        <w:rPr>
          <w:noProof/>
        </w:rPr>
        <w:tab/>
      </w:r>
      <w:r w:rsidR="000A445D">
        <w:rPr>
          <w:noProof/>
        </w:rPr>
        <w:tab/>
      </w:r>
    </w:p>
    <w:p w:rsidR="00A81888" w:rsidRDefault="00A81888">
      <w:pPr>
        <w:rPr>
          <w:noProof/>
          <w:lang w:bidi="es-ES"/>
        </w:rPr>
      </w:pPr>
    </w:p>
    <w:p w:rsidR="00A81888" w:rsidRDefault="00A81888">
      <w:pPr>
        <w:rPr>
          <w:noProof/>
          <w:lang w:bidi="es-ES"/>
        </w:rPr>
      </w:pPr>
    </w:p>
    <w:p w:rsidR="00A81888" w:rsidRDefault="00A81888">
      <w:pPr>
        <w:rPr>
          <w:noProof/>
          <w:lang w:bidi="es-ES"/>
        </w:rPr>
      </w:pPr>
    </w:p>
    <w:tbl>
      <w:tblPr>
        <w:tblpPr w:leftFromText="180" w:rightFromText="180" w:vertAnchor="text" w:horzAnchor="margin" w:tblpXSpec="center" w:tblpY="22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32"/>
      </w:tblGrid>
      <w:tr w:rsidR="000A445D" w:rsidTr="000A445D">
        <w:trPr>
          <w:trHeight w:val="1894"/>
        </w:trPr>
        <w:tc>
          <w:tcPr>
            <w:tcW w:w="6032" w:type="dxa"/>
            <w:tcBorders>
              <w:top w:val="nil"/>
              <w:left w:val="nil"/>
              <w:bottom w:val="nil"/>
              <w:right w:val="nil"/>
            </w:tcBorders>
          </w:tcPr>
          <w:p w:rsidR="000A445D" w:rsidRPr="000A445D" w:rsidRDefault="000A445D" w:rsidP="000A445D">
            <w:pPr>
              <w:rPr>
                <w:noProof/>
                <w:color w:val="0F0D29" w:themeColor="text1"/>
              </w:rPr>
            </w:pPr>
          </w:p>
        </w:tc>
      </w:tr>
      <w:tr w:rsidR="000A445D" w:rsidTr="000A445D">
        <w:trPr>
          <w:trHeight w:val="2343"/>
        </w:trPr>
        <w:tc>
          <w:tcPr>
            <w:tcW w:w="6032" w:type="dxa"/>
            <w:tcBorders>
              <w:top w:val="nil"/>
              <w:left w:val="nil"/>
              <w:bottom w:val="nil"/>
              <w:right w:val="nil"/>
            </w:tcBorders>
          </w:tcPr>
          <w:p w:rsidR="000A445D" w:rsidRPr="000A445D" w:rsidRDefault="008A3BC7" w:rsidP="000A445D">
            <w:pPr>
              <w:tabs>
                <w:tab w:val="left" w:pos="735"/>
                <w:tab w:val="center" w:pos="2790"/>
              </w:tabs>
              <w:rPr>
                <w:noProof/>
                <w:color w:val="0F0D29" w:themeColor="text1"/>
              </w:rPr>
            </w:pPr>
            <w:r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6432" behindDoc="1" locked="0" layoutInCell="1" allowOverlap="1" wp14:anchorId="128B8E84" wp14:editId="0EE70E6F">
                      <wp:simplePos x="0" y="0"/>
                      <wp:positionH relativeFrom="margin">
                        <wp:posOffset>0</wp:posOffset>
                      </wp:positionH>
                      <wp:positionV relativeFrom="paragraph">
                        <wp:posOffset>282575</wp:posOffset>
                      </wp:positionV>
                      <wp:extent cx="3830320" cy="1657350"/>
                      <wp:effectExtent l="0" t="0" r="0" b="0"/>
                      <wp:wrapTight wrapText="bothSides">
                        <wp:wrapPolygon edited="0">
                          <wp:start x="322" y="0"/>
                          <wp:lineTo x="322" y="21352"/>
                          <wp:lineTo x="21271" y="21352"/>
                          <wp:lineTo x="21271" y="0"/>
                          <wp:lineTo x="322" y="0"/>
                        </wp:wrapPolygon>
                      </wp:wrapTight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0320" cy="1657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31E21" w:rsidRPr="000A445D" w:rsidRDefault="00E31E21" w:rsidP="000A445D">
                                  <w:pPr>
                                    <w:pStyle w:val="Puesto"/>
                                    <w:rPr>
                                      <w:color w:val="0F0D29" w:themeColor="text1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color w:val="0F0D29" w:themeColor="text1"/>
                                      <w:lang w:bidi="es-ES"/>
                                    </w:rPr>
                                    <w:t xml:space="preserve">Manual </w:t>
                                  </w:r>
                                  <w:r w:rsidR="008A3BC7">
                                    <w:rPr>
                                      <w:color w:val="0F0D29" w:themeColor="text1"/>
                                      <w:lang w:bidi="es-ES"/>
                                    </w:rPr>
                                    <w:t>Operaciones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28B8E8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0;margin-top:22.25pt;width:301.6pt;height:130.5pt;z-index:-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" filled="f" stroked="f" strokeweight=".5pt">
                      <v:textbox>
                        <w:txbxContent>
                          <w:p w:rsidR="00E31E21" w:rsidRPr="000A445D" w:rsidRDefault="00E31E21" w:rsidP="000A445D">
                            <w:pPr>
                              <w:pStyle w:val="Puesto"/>
                              <w:rPr>
                                <w:color w:val="0F0D29" w:themeColor="text1"/>
                                <w:lang w:bidi="es-ES"/>
                              </w:rPr>
                            </w:pPr>
                            <w:r>
                              <w:rPr>
                                <w:color w:val="0F0D29" w:themeColor="text1"/>
                                <w:lang w:bidi="es-ES"/>
                              </w:rPr>
                              <w:t xml:space="preserve">Manual </w:t>
                            </w:r>
                            <w:r w:rsidR="008A3BC7">
                              <w:rPr>
                                <w:color w:val="0F0D29" w:themeColor="text1"/>
                                <w:lang w:bidi="es-ES"/>
                              </w:rPr>
                              <w:t>Operaciones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  <w:r w:rsidR="000A445D"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5408" behindDoc="1" locked="0" layoutInCell="1" allowOverlap="1" wp14:anchorId="3C489628" wp14:editId="47B55505">
                      <wp:simplePos x="0" y="0"/>
                      <wp:positionH relativeFrom="margin">
                        <wp:posOffset>-127438</wp:posOffset>
                      </wp:positionH>
                      <wp:positionV relativeFrom="page">
                        <wp:posOffset>-73660</wp:posOffset>
                      </wp:positionV>
                      <wp:extent cx="3988676" cy="4855780"/>
                      <wp:effectExtent l="0" t="0" r="0" b="2540"/>
                      <wp:wrapNone/>
                      <wp:docPr id="3" name="Rectángulo 3" descr="rectángulo blanco para texto en portad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88676" cy="4855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E6E256" id="Rectángulo 3" o:spid="_x0000_s1026" alt="rectángulo blanco para texto en portada" style="position:absolute;margin-left:-10.05pt;margin-top:-5.8pt;width:314.05pt;height:382.35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" fillcolor="white [3212]" stroked="f" strokeweight="2pt">
                      <w10:wrap anchorx="margin" anchory="page"/>
                    </v:rect>
                  </w:pict>
                </mc:Fallback>
              </mc:AlternateContent>
            </w:r>
          </w:p>
        </w:tc>
      </w:tr>
      <w:tr w:rsidR="000A445D" w:rsidTr="000A445D">
        <w:trPr>
          <w:trHeight w:val="2438"/>
        </w:trPr>
        <w:tc>
          <w:tcPr>
            <w:tcW w:w="6032" w:type="dxa"/>
            <w:tcBorders>
              <w:top w:val="nil"/>
              <w:left w:val="nil"/>
              <w:bottom w:val="nil"/>
              <w:right w:val="nil"/>
            </w:tcBorders>
          </w:tcPr>
          <w:p w:rsidR="000A445D" w:rsidRPr="000A445D" w:rsidRDefault="000A445D" w:rsidP="000A445D">
            <w:pPr>
              <w:jc w:val="center"/>
              <w:rPr>
                <w:noProof/>
                <w:color w:val="0F0D29" w:themeColor="text1"/>
              </w:rPr>
            </w:pPr>
            <w:r w:rsidRPr="000A445D">
              <w:rPr>
                <w:rStyle w:val="SubttuloCar"/>
                <w:color w:val="0F0D29" w:themeColor="text1"/>
                <w:lang w:bidi="es-ES"/>
              </w:rPr>
              <w:t>ADSI</w:t>
            </w:r>
          </w:p>
          <w:p w:rsidR="000A445D" w:rsidRPr="000A445D" w:rsidRDefault="000A445D" w:rsidP="000A445D">
            <w:pPr>
              <w:jc w:val="center"/>
              <w:rPr>
                <w:noProof/>
                <w:color w:val="0F0D29" w:themeColor="text1"/>
                <w:sz w:val="10"/>
                <w:szCs w:val="10"/>
              </w:rPr>
            </w:pPr>
            <w:r w:rsidRPr="000A445D">
              <w:rPr>
                <w:noProof/>
                <w:color w:val="0F0D29" w:themeColor="text1"/>
                <w:sz w:val="10"/>
                <w:szCs w:val="10"/>
                <w:lang w:val="es-CO" w:eastAsia="es-CO"/>
              </w:rPr>
              <mc:AlternateContent>
                <mc:Choice Requires="wps">
                  <w:drawing>
                    <wp:inline distT="0" distB="0" distL="0" distR="0" wp14:anchorId="51217FCE" wp14:editId="0D30E69E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B2EFBFF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0A445D" w:rsidRPr="000A445D" w:rsidRDefault="000A445D" w:rsidP="000A445D">
            <w:pPr>
              <w:jc w:val="center"/>
              <w:rPr>
                <w:noProof/>
                <w:color w:val="0F0D29" w:themeColor="text1"/>
                <w:sz w:val="10"/>
                <w:szCs w:val="10"/>
              </w:rPr>
            </w:pPr>
          </w:p>
          <w:p w:rsidR="000A445D" w:rsidRPr="000A445D" w:rsidRDefault="000A445D" w:rsidP="000A445D">
            <w:pPr>
              <w:jc w:val="center"/>
              <w:rPr>
                <w:noProof/>
                <w:color w:val="0F0D29" w:themeColor="text1"/>
                <w:sz w:val="10"/>
                <w:szCs w:val="10"/>
              </w:rPr>
            </w:pPr>
          </w:p>
          <w:p w:rsidR="000A445D" w:rsidRPr="000A445D" w:rsidRDefault="008A0093" w:rsidP="000A445D">
            <w:pPr>
              <w:jc w:val="center"/>
              <w:rPr>
                <w:noProof/>
                <w:color w:val="0F0D29" w:themeColor="text1"/>
              </w:rPr>
            </w:pPr>
            <w:sdt>
              <w:sdtPr>
                <w:rPr>
                  <w:noProof/>
                  <w:color w:val="0F0D29" w:themeColor="text1"/>
                </w:rPr>
                <w:id w:val="-1740469667"/>
                <w:placeholder>
                  <w:docPart w:val="BD6C2432875A40B0B9814F1A58B8C7E3"/>
                </w:placeholder>
                <w15:appearance w15:val="hidden"/>
              </w:sdtPr>
              <w:sdtEndPr/>
              <w:sdtContent>
                <w:r w:rsidR="000A445D" w:rsidRPr="000A445D">
                  <w:rPr>
                    <w:noProof/>
                    <w:color w:val="0F0D29" w:themeColor="text1"/>
                  </w:rPr>
                  <w:t>Modelo GYM</w:t>
                </w:r>
              </w:sdtContent>
            </w:sdt>
          </w:p>
          <w:p w:rsidR="000A445D" w:rsidRPr="000A445D" w:rsidRDefault="000A445D" w:rsidP="000A445D">
            <w:pPr>
              <w:jc w:val="center"/>
              <w:rPr>
                <w:noProof/>
                <w:color w:val="0F0D29" w:themeColor="text1"/>
                <w:lang w:bidi="es-ES"/>
              </w:rPr>
            </w:pPr>
            <w:r w:rsidRPr="000A445D">
              <w:rPr>
                <w:noProof/>
                <w:color w:val="0F0D29" w:themeColor="text1"/>
                <w:lang w:bidi="es-ES"/>
              </w:rPr>
              <w:t>Integrantes:</w:t>
            </w:r>
          </w:p>
          <w:p w:rsidR="000A445D" w:rsidRPr="000A445D" w:rsidRDefault="000A445D" w:rsidP="000A445D">
            <w:pPr>
              <w:jc w:val="center"/>
              <w:rPr>
                <w:noProof/>
                <w:color w:val="0F0D29" w:themeColor="text1"/>
                <w:lang w:bidi="es-ES"/>
              </w:rPr>
            </w:pPr>
            <w:r w:rsidRPr="000A445D">
              <w:rPr>
                <w:noProof/>
                <w:color w:val="0F0D29" w:themeColor="text1"/>
                <w:lang w:bidi="es-ES"/>
              </w:rPr>
              <w:t>Sergio Correa</w:t>
            </w:r>
          </w:p>
          <w:p w:rsidR="000A445D" w:rsidRPr="000A445D" w:rsidRDefault="008A0093" w:rsidP="000A445D">
            <w:pPr>
              <w:jc w:val="center"/>
              <w:rPr>
                <w:noProof/>
                <w:color w:val="0F0D29" w:themeColor="text1"/>
              </w:rPr>
            </w:pPr>
            <w:sdt>
              <w:sdtPr>
                <w:rPr>
                  <w:noProof/>
                  <w:color w:val="0F0D29" w:themeColor="text1"/>
                </w:rPr>
                <w:alias w:val="Su nombre"/>
                <w:tag w:val="Su nombre"/>
                <w:id w:val="-180584491"/>
                <w:placeholder>
                  <w:docPart w:val="401D0482D6D74AF3A12DD43E1BB56656"/>
                </w:placeholder>
                <w:showingPlcHdr/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05285B">
                  <w:rPr>
                    <w:noProof/>
                    <w:lang w:bidi="es-ES"/>
                  </w:rPr>
                  <w:t>Su nombre</w:t>
                </w:r>
              </w:sdtContent>
            </w:sdt>
          </w:p>
          <w:p w:rsidR="000A445D" w:rsidRPr="000A445D" w:rsidRDefault="000A445D" w:rsidP="000A445D">
            <w:pPr>
              <w:rPr>
                <w:noProof/>
                <w:color w:val="0F0D29" w:themeColor="text1"/>
                <w:sz w:val="10"/>
                <w:szCs w:val="10"/>
              </w:rPr>
            </w:pPr>
          </w:p>
        </w:tc>
      </w:tr>
    </w:tbl>
    <w:p w:rsidR="00A81888" w:rsidRDefault="000A445D" w:rsidP="000A445D">
      <w:pPr>
        <w:tabs>
          <w:tab w:val="left" w:pos="3650"/>
        </w:tabs>
        <w:rPr>
          <w:noProof/>
          <w:lang w:bidi="es-ES"/>
        </w:rPr>
      </w:pPr>
      <w:r>
        <w:rPr>
          <w:noProof/>
          <w:lang w:val="es-CO" w:eastAsia="es-CO"/>
        </w:rPr>
        <w:t xml:space="preserve"> </w:t>
      </w:r>
      <w:r>
        <w:rPr>
          <w:noProof/>
          <w:lang w:bidi="es-ES"/>
        </w:rPr>
        <w:tab/>
      </w:r>
    </w:p>
    <w:p w:rsidR="00A81888" w:rsidRDefault="00A81888">
      <w:pPr>
        <w:rPr>
          <w:noProof/>
          <w:lang w:bidi="es-ES"/>
        </w:rPr>
      </w:pPr>
    </w:p>
    <w:p w:rsidR="00A81888" w:rsidRDefault="00A81888">
      <w:pPr>
        <w:rPr>
          <w:noProof/>
          <w:lang w:bidi="es-ES"/>
        </w:rPr>
      </w:pPr>
    </w:p>
    <w:p w:rsidR="00A81888" w:rsidRDefault="00A81888">
      <w:pPr>
        <w:rPr>
          <w:noProof/>
          <w:lang w:bidi="es-ES"/>
        </w:rPr>
      </w:pPr>
    </w:p>
    <w:p w:rsidR="00A81888" w:rsidRDefault="00A81888">
      <w:pPr>
        <w:rPr>
          <w:noProof/>
          <w:lang w:bidi="es-ES"/>
        </w:rPr>
      </w:pPr>
    </w:p>
    <w:p w:rsidR="00A81888" w:rsidRDefault="00A81888">
      <w:pPr>
        <w:rPr>
          <w:noProof/>
          <w:lang w:bidi="es-ES"/>
        </w:rPr>
      </w:pPr>
    </w:p>
    <w:p w:rsidR="00A81888" w:rsidRDefault="00A81888">
      <w:pPr>
        <w:rPr>
          <w:noProof/>
          <w:lang w:bidi="es-ES"/>
        </w:rPr>
      </w:pPr>
    </w:p>
    <w:p w:rsidR="00A81888" w:rsidRDefault="00A81888">
      <w:pPr>
        <w:rPr>
          <w:noProof/>
          <w:lang w:bidi="es-ES"/>
        </w:rPr>
      </w:pPr>
    </w:p>
    <w:p w:rsidR="00A81888" w:rsidRDefault="00A81888">
      <w:pPr>
        <w:rPr>
          <w:noProof/>
          <w:lang w:bidi="es-ES"/>
        </w:rPr>
      </w:pPr>
    </w:p>
    <w:p w:rsidR="00A81888" w:rsidRDefault="00A81888">
      <w:pPr>
        <w:rPr>
          <w:noProof/>
          <w:lang w:bidi="es-ES"/>
        </w:rPr>
      </w:pPr>
    </w:p>
    <w:p w:rsidR="00D077E9" w:rsidRDefault="00D077E9">
      <w:pPr>
        <w:rPr>
          <w:noProof/>
        </w:rPr>
      </w:pPr>
      <w:r>
        <w:rPr>
          <w:noProof/>
          <w:lang w:bidi="es-ES"/>
        </w:rPr>
        <w:br w:type="page"/>
      </w:r>
    </w:p>
    <w:p w:rsidR="00A64252" w:rsidRDefault="00A64252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201338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308BF" w:rsidRDefault="00F308BF">
          <w:pPr>
            <w:pStyle w:val="TtulodeTDC"/>
          </w:pPr>
          <w:r>
            <w:t>Tabla de contenido</w:t>
          </w:r>
        </w:p>
        <w:p w:rsidR="001B4C6F" w:rsidRDefault="00F308BF">
          <w:pPr>
            <w:pStyle w:val="TDC1"/>
            <w:tabs>
              <w:tab w:val="left" w:pos="44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75977578" w:history="1">
            <w:r w:rsidR="001B4C6F" w:rsidRPr="0080147C">
              <w:rPr>
                <w:rStyle w:val="Hipervnculo"/>
                <w:noProof/>
              </w:rPr>
              <w:t>1.</w:t>
            </w:r>
            <w:r w:rsidR="001B4C6F">
              <w:rPr>
                <w:noProof/>
                <w:sz w:val="22"/>
                <w:szCs w:val="22"/>
                <w:lang w:val="es-CO" w:eastAsia="es-CO"/>
              </w:rPr>
              <w:tab/>
            </w:r>
            <w:r w:rsidR="001B4C6F" w:rsidRPr="0080147C">
              <w:rPr>
                <w:rStyle w:val="Hipervnculo"/>
                <w:noProof/>
              </w:rPr>
              <w:t>INTRODUCCIÓN</w:t>
            </w:r>
            <w:r w:rsidR="001B4C6F">
              <w:rPr>
                <w:noProof/>
                <w:webHidden/>
              </w:rPr>
              <w:tab/>
            </w:r>
            <w:r w:rsidR="001B4C6F">
              <w:rPr>
                <w:noProof/>
                <w:webHidden/>
              </w:rPr>
              <w:fldChar w:fldCharType="begin"/>
            </w:r>
            <w:r w:rsidR="001B4C6F">
              <w:rPr>
                <w:noProof/>
                <w:webHidden/>
              </w:rPr>
              <w:instrText xml:space="preserve"> PAGEREF _Toc75977578 \h </w:instrText>
            </w:r>
            <w:r w:rsidR="001B4C6F">
              <w:rPr>
                <w:noProof/>
                <w:webHidden/>
              </w:rPr>
            </w:r>
            <w:r w:rsidR="001B4C6F">
              <w:rPr>
                <w:noProof/>
                <w:webHidden/>
              </w:rPr>
              <w:fldChar w:fldCharType="separate"/>
            </w:r>
            <w:r w:rsidR="001B4C6F">
              <w:rPr>
                <w:noProof/>
                <w:webHidden/>
              </w:rPr>
              <w:t>3</w:t>
            </w:r>
            <w:r w:rsidR="001B4C6F">
              <w:rPr>
                <w:noProof/>
                <w:webHidden/>
              </w:rPr>
              <w:fldChar w:fldCharType="end"/>
            </w:r>
          </w:hyperlink>
        </w:p>
        <w:p w:rsidR="001B4C6F" w:rsidRDefault="001B4C6F">
          <w:pPr>
            <w:pStyle w:val="TDC1"/>
            <w:tabs>
              <w:tab w:val="left" w:pos="44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5977579" w:history="1">
            <w:r w:rsidRPr="0080147C">
              <w:rPr>
                <w:rStyle w:val="Hipervnculo"/>
                <w:b/>
                <w:noProof/>
              </w:rPr>
              <w:t>2.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80147C">
              <w:rPr>
                <w:rStyle w:val="Hipervnculo"/>
                <w:b/>
                <w:noProof/>
              </w:rPr>
              <w:t>INSTALADOR LENGUAJE DE PROGRAMACION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_Toc75977579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C6F" w:rsidRDefault="001B4C6F">
          <w:pPr>
            <w:pStyle w:val="TDC2"/>
            <w:tabs>
              <w:tab w:val="left" w:pos="88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5977580" w:history="1">
            <w:r w:rsidRPr="0080147C">
              <w:rPr>
                <w:rStyle w:val="Hipervnculo"/>
                <w:noProof/>
              </w:rPr>
              <w:t>2.1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80147C">
              <w:rPr>
                <w:rStyle w:val="Hipervnculo"/>
                <w:noProof/>
              </w:rPr>
              <w:t>Descargar 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_Toc75977580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C6F" w:rsidRDefault="001B4C6F">
          <w:pPr>
            <w:pStyle w:val="TDC2"/>
            <w:tabs>
              <w:tab w:val="left" w:pos="88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5977581" w:history="1">
            <w:r w:rsidRPr="0080147C">
              <w:rPr>
                <w:rStyle w:val="Hipervnculo"/>
                <w:noProof/>
              </w:rPr>
              <w:t>2.2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80147C">
              <w:rPr>
                <w:rStyle w:val="Hipervnculo"/>
                <w:noProof/>
              </w:rPr>
              <w:t>Ejecutar el archivo 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_Toc75977581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C6F" w:rsidRDefault="001B4C6F">
          <w:pPr>
            <w:pStyle w:val="TDC2"/>
            <w:tabs>
              <w:tab w:val="left" w:pos="88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5977582" w:history="1">
            <w:r w:rsidRPr="0080147C">
              <w:rPr>
                <w:rStyle w:val="Hipervnculo"/>
                <w:noProof/>
              </w:rPr>
              <w:t>2.3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80147C">
              <w:rPr>
                <w:rStyle w:val="Hipervnculo"/>
                <w:noProof/>
              </w:rPr>
              <w:t>Desactiva el antivirus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_Toc75977582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C6F" w:rsidRDefault="001B4C6F">
          <w:pPr>
            <w:pStyle w:val="TDC2"/>
            <w:tabs>
              <w:tab w:val="left" w:pos="88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5977583" w:history="1">
            <w:r w:rsidRPr="0080147C">
              <w:rPr>
                <w:rStyle w:val="Hipervnculo"/>
                <w:noProof/>
              </w:rPr>
              <w:t>2.4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80147C">
              <w:rPr>
                <w:rStyle w:val="Hipervnculo"/>
                <w:noProof/>
              </w:rPr>
              <w:t>Desactivar el UAC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_Toc75977583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C6F" w:rsidRDefault="001B4C6F">
          <w:pPr>
            <w:pStyle w:val="TDC2"/>
            <w:tabs>
              <w:tab w:val="left" w:pos="88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5977584" w:history="1">
            <w:r w:rsidRPr="0080147C">
              <w:rPr>
                <w:rStyle w:val="Hipervnculo"/>
                <w:noProof/>
              </w:rPr>
              <w:t>2.5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80147C">
              <w:rPr>
                <w:rStyle w:val="Hipervnculo"/>
                <w:noProof/>
              </w:rPr>
              <w:t>Iniciar el asistente de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_Toc75977584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C6F" w:rsidRDefault="001B4C6F">
          <w:pPr>
            <w:pStyle w:val="TDC2"/>
            <w:tabs>
              <w:tab w:val="left" w:pos="88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5977585" w:history="1">
            <w:r w:rsidRPr="0080147C">
              <w:rPr>
                <w:rStyle w:val="Hipervnculo"/>
                <w:noProof/>
              </w:rPr>
              <w:t>2.6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80147C">
              <w:rPr>
                <w:rStyle w:val="Hipervnculo"/>
                <w:noProof/>
              </w:rPr>
              <w:t>Iniciar el asistente de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_Toc75977585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C6F" w:rsidRDefault="001B4C6F">
          <w:pPr>
            <w:pStyle w:val="TDC2"/>
            <w:tabs>
              <w:tab w:val="left" w:pos="88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5977586" w:history="1">
            <w:r w:rsidRPr="0080147C">
              <w:rPr>
                <w:rStyle w:val="Hipervnculo"/>
                <w:noProof/>
              </w:rPr>
              <w:t>2.7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80147C">
              <w:rPr>
                <w:rStyle w:val="Hipervnculo"/>
                <w:noProof/>
              </w:rPr>
              <w:t>Seleccionar directorio de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_Toc75977586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C6F" w:rsidRDefault="001B4C6F">
          <w:pPr>
            <w:pStyle w:val="TDC2"/>
            <w:tabs>
              <w:tab w:val="left" w:pos="88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5977587" w:history="1">
            <w:r w:rsidRPr="0080147C">
              <w:rPr>
                <w:rStyle w:val="Hipervnculo"/>
                <w:noProof/>
              </w:rPr>
              <w:t>2.8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80147C">
              <w:rPr>
                <w:rStyle w:val="Hipervnculo"/>
                <w:noProof/>
              </w:rPr>
              <w:t>Iniciar el proceso de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_Toc75977587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C6F" w:rsidRDefault="001B4C6F">
          <w:pPr>
            <w:pStyle w:val="TDC2"/>
            <w:tabs>
              <w:tab w:val="left" w:pos="88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5977588" w:history="1">
            <w:r w:rsidRPr="0080147C">
              <w:rPr>
                <w:rStyle w:val="Hipervnculo"/>
                <w:noProof/>
              </w:rPr>
              <w:t>2.9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80147C">
              <w:rPr>
                <w:rStyle w:val="Hipervnculo"/>
                <w:noProof/>
              </w:rPr>
              <w:t>Configuración del Firewall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_Toc75977588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C6F" w:rsidRDefault="001B4C6F">
          <w:pPr>
            <w:pStyle w:val="TDC2"/>
            <w:tabs>
              <w:tab w:val="left" w:pos="88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5977589" w:history="1">
            <w:r w:rsidRPr="0080147C">
              <w:rPr>
                <w:rStyle w:val="Hipervnculo"/>
                <w:noProof/>
              </w:rPr>
              <w:t>2.10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80147C">
              <w:rPr>
                <w:rStyle w:val="Hipervnculo"/>
                <w:noProof/>
              </w:rPr>
              <w:t>Finalizando el asistente de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_Toc75977589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C6F" w:rsidRDefault="001B4C6F">
          <w:pPr>
            <w:pStyle w:val="TDC2"/>
            <w:tabs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5977590" w:history="1">
            <w:r w:rsidRPr="0080147C">
              <w:rPr>
                <w:rStyle w:val="Hipervnculo"/>
                <w:noProof/>
              </w:rPr>
              <w:t>2.11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_Toc75977590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C6F" w:rsidRDefault="001B4C6F">
          <w:pPr>
            <w:pStyle w:val="TDC2"/>
            <w:tabs>
              <w:tab w:val="left" w:pos="88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5977591" w:history="1">
            <w:r w:rsidRPr="0080147C">
              <w:rPr>
                <w:rStyle w:val="Hipervnculo"/>
                <w:noProof/>
              </w:rPr>
              <w:t>2.12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80147C">
              <w:rPr>
                <w:rStyle w:val="Hipervnculo"/>
                <w:noProof/>
              </w:rPr>
              <w:t>Panel de control de 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_Toc75977591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C6F" w:rsidRDefault="001B4C6F">
          <w:pPr>
            <w:pStyle w:val="TDC1"/>
            <w:tabs>
              <w:tab w:val="left" w:pos="44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5977592" w:history="1">
            <w:r w:rsidRPr="0080147C">
              <w:rPr>
                <w:rStyle w:val="Hipervnculo"/>
                <w:noProof/>
              </w:rPr>
              <w:t>3.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80147C">
              <w:rPr>
                <w:rStyle w:val="Hipervnculo"/>
                <w:noProof/>
              </w:rPr>
              <w:t>GESTOR DE BASES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_Toc75977592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C6F" w:rsidRDefault="001B4C6F">
          <w:pPr>
            <w:pStyle w:val="TDC2"/>
            <w:tabs>
              <w:tab w:val="left" w:pos="88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5977593" w:history="1">
            <w:r w:rsidRPr="0080147C">
              <w:rPr>
                <w:rStyle w:val="Hipervnculo"/>
                <w:noProof/>
              </w:rPr>
              <w:t>3.1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80147C">
              <w:rPr>
                <w:rStyle w:val="Hipervnculo"/>
                <w:noProof/>
              </w:rPr>
              <w:t>Información del Servidor Web localhost y PhpMyAdmin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_Toc75977593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C6F" w:rsidRDefault="001B4C6F">
          <w:pPr>
            <w:pStyle w:val="TDC2"/>
            <w:tabs>
              <w:tab w:val="left" w:pos="88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5977594" w:history="1">
            <w:r w:rsidRPr="0080147C">
              <w:rPr>
                <w:rStyle w:val="Hipervnculo"/>
                <w:noProof/>
              </w:rPr>
              <w:t>3.2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80147C">
              <w:rPr>
                <w:rStyle w:val="Hipervnculo"/>
                <w:noProof/>
              </w:rPr>
              <w:t>Arquitectura de o Diagrama de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_Toc75977594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C6F" w:rsidRDefault="001B4C6F">
          <w:pPr>
            <w:pStyle w:val="TDC1"/>
            <w:tabs>
              <w:tab w:val="left" w:pos="44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5977595" w:history="1">
            <w:r w:rsidRPr="0080147C">
              <w:rPr>
                <w:rStyle w:val="Hipervnculo"/>
                <w:noProof/>
              </w:rPr>
              <w:t>4.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80147C">
              <w:rPr>
                <w:rStyle w:val="Hipervnculo"/>
                <w:noProof/>
              </w:rPr>
              <w:t>NAVEGADOR DE 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_Toc75977595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C6F" w:rsidRDefault="001B4C6F">
          <w:pPr>
            <w:pStyle w:val="TDC2"/>
            <w:tabs>
              <w:tab w:val="left" w:pos="88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5977596" w:history="1">
            <w:r w:rsidRPr="0080147C">
              <w:rPr>
                <w:rStyle w:val="Hipervnculo"/>
                <w:noProof/>
              </w:rPr>
              <w:t>4.1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80147C">
              <w:rPr>
                <w:rStyle w:val="Hipervnculo"/>
                <w:noProof/>
              </w:rPr>
              <w:t>Actualización del Navegador web a la última versión estable.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_Toc75977596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C6F" w:rsidRDefault="001B4C6F">
          <w:pPr>
            <w:pStyle w:val="TDC2"/>
            <w:tabs>
              <w:tab w:val="left" w:pos="88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5977597" w:history="1">
            <w:r w:rsidRPr="0080147C">
              <w:rPr>
                <w:rStyle w:val="Hipervnculo"/>
                <w:noProof/>
              </w:rPr>
              <w:t>4.2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80147C">
              <w:rPr>
                <w:rStyle w:val="Hipervnculo"/>
                <w:noProof/>
              </w:rPr>
              <w:t>Actualización finalizada de Firefox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_Toc75977597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C6F" w:rsidRDefault="001B4C6F">
          <w:pPr>
            <w:pStyle w:val="TDC1"/>
            <w:tabs>
              <w:tab w:val="left" w:pos="44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5977598" w:history="1">
            <w:r w:rsidRPr="0080147C">
              <w:rPr>
                <w:rStyle w:val="Hipervnculo"/>
                <w:noProof/>
              </w:rPr>
              <w:t>5.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80147C">
              <w:rPr>
                <w:rStyle w:val="Hipervnculo"/>
                <w:noProof/>
              </w:rPr>
              <w:t>SERVIDOR WEB (SOFTWARE Y PUESTA EN MARCHA)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_Toc75977598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C6F" w:rsidRDefault="001B4C6F">
          <w:pPr>
            <w:pStyle w:val="TDC2"/>
            <w:tabs>
              <w:tab w:val="left" w:pos="88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5977599" w:history="1">
            <w:r w:rsidRPr="0080147C">
              <w:rPr>
                <w:rStyle w:val="Hipervnculo"/>
                <w:noProof/>
              </w:rPr>
              <w:t>5.1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80147C">
              <w:rPr>
                <w:rStyle w:val="Hipervnculo"/>
                <w:noProof/>
              </w:rPr>
              <w:t>Panel de control del Hosting 000webHosting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_Toc75977599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C6F" w:rsidRDefault="001B4C6F">
          <w:pPr>
            <w:pStyle w:val="TDC2"/>
            <w:tabs>
              <w:tab w:val="left" w:pos="88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5977600" w:history="1">
            <w:r w:rsidRPr="0080147C">
              <w:rPr>
                <w:rStyle w:val="Hipervnculo"/>
                <w:noProof/>
              </w:rPr>
              <w:t>5.2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80147C">
              <w:rPr>
                <w:rStyle w:val="Hipervnculo"/>
                <w:noProof/>
              </w:rPr>
              <w:t>Panel de control del Hosting 000webHosting y PhpMyAdmin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_Toc75977600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C6F" w:rsidRDefault="001B4C6F">
          <w:pPr>
            <w:pStyle w:val="TDC2"/>
            <w:tabs>
              <w:tab w:val="left" w:pos="88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5977601" w:history="1">
            <w:r w:rsidRPr="0080147C">
              <w:rPr>
                <w:rStyle w:val="Hipervnculo"/>
                <w:noProof/>
              </w:rPr>
              <w:t>5.3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80147C">
              <w:rPr>
                <w:rStyle w:val="Hipervnculo"/>
                <w:noProof/>
              </w:rPr>
              <w:t>Panel de control del Hosting 000webHosting y public_html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_Toc75977601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C6F" w:rsidRDefault="001B4C6F">
          <w:pPr>
            <w:pStyle w:val="TDC2"/>
            <w:tabs>
              <w:tab w:val="left" w:pos="88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5977602" w:history="1">
            <w:r w:rsidRPr="0080147C">
              <w:rPr>
                <w:rStyle w:val="Hipervnculo"/>
                <w:noProof/>
              </w:rPr>
              <w:t>5.4.</w:t>
            </w:r>
            <w:r>
              <w:rPr>
                <w:noProof/>
                <w:sz w:val="22"/>
                <w:szCs w:val="22"/>
                <w:lang w:val="es-CO" w:eastAsia="es-CO"/>
              </w:rPr>
              <w:tab/>
            </w:r>
            <w:r w:rsidRPr="0080147C">
              <w:rPr>
                <w:rStyle w:val="Hipervnculo"/>
                <w:noProof/>
              </w:rPr>
              <w:t>FileZilla Ftp que permite subir los archivos al Hosting 000webHosting y a la carpeta public_html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_Toc75977602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C6F" w:rsidRDefault="001B4C6F">
          <w:pPr>
            <w:pStyle w:val="TDC2"/>
            <w:tabs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597760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_Toc75977603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08BF" w:rsidRDefault="00F308BF">
          <w:r>
            <w:rPr>
              <w:b/>
              <w:bCs/>
            </w:rPr>
            <w:fldChar w:fldCharType="end"/>
          </w:r>
        </w:p>
      </w:sdtContent>
    </w:sdt>
    <w:p w:rsidR="003B6A2A" w:rsidRDefault="003B6A2A" w:rsidP="003B6A2A">
      <w:pPr>
        <w:pStyle w:val="Ttulo1"/>
        <w:rPr>
          <w:color w:val="auto"/>
          <w:sz w:val="24"/>
          <w:szCs w:val="24"/>
        </w:rPr>
      </w:pPr>
    </w:p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A64252" w:rsidRDefault="00F308BF" w:rsidP="00056230">
      <w:pPr>
        <w:pStyle w:val="Ttulo1"/>
        <w:numPr>
          <w:ilvl w:val="0"/>
          <w:numId w:val="2"/>
        </w:numPr>
        <w:rPr>
          <w:color w:val="auto"/>
          <w:sz w:val="24"/>
          <w:szCs w:val="24"/>
        </w:rPr>
      </w:pPr>
      <w:bookmarkStart w:id="0" w:name="_Toc75977578"/>
      <w:r w:rsidRPr="005408ED">
        <w:rPr>
          <w:color w:val="auto"/>
          <w:sz w:val="24"/>
          <w:szCs w:val="24"/>
        </w:rPr>
        <w:t>INTRODUCCIÓN</w:t>
      </w:r>
      <w:bookmarkEnd w:id="0"/>
    </w:p>
    <w:p w:rsidR="003B6A2A" w:rsidRDefault="003B6A2A" w:rsidP="003B6A2A"/>
    <w:p w:rsidR="003B6A2A" w:rsidRDefault="003B6A2A" w:rsidP="003B6A2A"/>
    <w:p w:rsidR="003B6A2A" w:rsidRDefault="001E2F92" w:rsidP="003B6A2A">
      <w:pPr>
        <w:rPr>
          <w:rFonts w:ascii="Arial" w:hAnsi="Arial" w:cs="Arial"/>
          <w:sz w:val="24"/>
          <w:szCs w:val="24"/>
        </w:rPr>
      </w:pPr>
      <w:r w:rsidRPr="001E2F92">
        <w:rPr>
          <w:rFonts w:ascii="Arial" w:hAnsi="Arial" w:cs="Arial"/>
          <w:sz w:val="24"/>
          <w:szCs w:val="24"/>
        </w:rPr>
        <w:t xml:space="preserve">Con el objetivo de dar una guía para el usuario administrador de la aplicación </w:t>
      </w:r>
      <w:r>
        <w:rPr>
          <w:rFonts w:ascii="Arial" w:hAnsi="Arial" w:cs="Arial"/>
          <w:sz w:val="24"/>
          <w:szCs w:val="24"/>
        </w:rPr>
        <w:t xml:space="preserve">y </w:t>
      </w:r>
      <w:r w:rsidRPr="001E2F92">
        <w:rPr>
          <w:rFonts w:ascii="Arial" w:hAnsi="Arial" w:cs="Arial"/>
          <w:sz w:val="24"/>
          <w:szCs w:val="24"/>
        </w:rPr>
        <w:t>adicional para dejar un soporte según los estándares de la industria del software</w:t>
      </w:r>
      <w:r>
        <w:rPr>
          <w:rFonts w:ascii="Arial" w:hAnsi="Arial" w:cs="Arial"/>
          <w:sz w:val="24"/>
          <w:szCs w:val="24"/>
        </w:rPr>
        <w:t>,</w:t>
      </w:r>
      <w:r w:rsidRPr="001E2F92">
        <w:rPr>
          <w:rFonts w:ascii="Arial" w:hAnsi="Arial" w:cs="Arial"/>
          <w:sz w:val="24"/>
          <w:szCs w:val="24"/>
        </w:rPr>
        <w:t xml:space="preserve"> se realiza este manual del usuario que ayudará en la fase o en los procesos de instalación para así tener una orientación más clara de cómo realizarla dejándole un paso a paso y evitado los supuestos lo que ge</w:t>
      </w:r>
      <w:r>
        <w:rPr>
          <w:rFonts w:ascii="Arial" w:hAnsi="Arial" w:cs="Arial"/>
          <w:sz w:val="24"/>
          <w:szCs w:val="24"/>
        </w:rPr>
        <w:t>ne</w:t>
      </w:r>
      <w:r w:rsidRPr="001E2F92">
        <w:rPr>
          <w:rFonts w:ascii="Arial" w:hAnsi="Arial" w:cs="Arial"/>
          <w:sz w:val="24"/>
          <w:szCs w:val="24"/>
        </w:rPr>
        <w:t xml:space="preserve">raría una mala instalación y problemas al futuro los cuales pueden repercutir en el desempeño del software </w:t>
      </w:r>
      <w:r>
        <w:rPr>
          <w:rFonts w:ascii="Arial" w:hAnsi="Arial" w:cs="Arial"/>
          <w:sz w:val="24"/>
          <w:szCs w:val="24"/>
        </w:rPr>
        <w:t>ya desarrollado.</w:t>
      </w:r>
    </w:p>
    <w:p w:rsidR="001E2F92" w:rsidRPr="001E2F92" w:rsidRDefault="001E2F92" w:rsidP="003B6A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características se </w:t>
      </w:r>
      <w:r w:rsidR="000A1A62">
        <w:rPr>
          <w:rFonts w:ascii="Arial" w:hAnsi="Arial" w:cs="Arial"/>
          <w:sz w:val="24"/>
          <w:szCs w:val="24"/>
        </w:rPr>
        <w:t xml:space="preserve">realiza  instalación sobre Windows 7, </w:t>
      </w:r>
      <w:r>
        <w:rPr>
          <w:rFonts w:ascii="Arial" w:hAnsi="Arial" w:cs="Arial"/>
          <w:sz w:val="24"/>
          <w:szCs w:val="24"/>
        </w:rPr>
        <w:t xml:space="preserve">utilizara como motor de </w:t>
      </w:r>
      <w:proofErr w:type="spellStart"/>
      <w:r>
        <w:rPr>
          <w:rFonts w:ascii="Arial" w:hAnsi="Arial" w:cs="Arial"/>
          <w:sz w:val="24"/>
          <w:szCs w:val="24"/>
        </w:rPr>
        <w:t>Bd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, como servidor web Apache 2.2.46   como software construcción del programa</w:t>
      </w:r>
      <w:r w:rsidR="00600FB9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 utiliza </w:t>
      </w:r>
      <w:proofErr w:type="spellStart"/>
      <w:r w:rsidR="00600FB9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hp</w:t>
      </w:r>
      <w:proofErr w:type="spellEnd"/>
      <w:r>
        <w:rPr>
          <w:rFonts w:ascii="Arial" w:hAnsi="Arial" w:cs="Arial"/>
          <w:sz w:val="24"/>
          <w:szCs w:val="24"/>
        </w:rPr>
        <w:t xml:space="preserve"> 7.4.16</w:t>
      </w:r>
      <w:r w:rsidR="00CE6D73">
        <w:rPr>
          <w:rFonts w:ascii="Arial" w:hAnsi="Arial" w:cs="Arial"/>
          <w:sz w:val="24"/>
          <w:szCs w:val="24"/>
        </w:rPr>
        <w:t>, versión de PhpMyAdmin5.1.0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79A2">
        <w:rPr>
          <w:rFonts w:ascii="Arial" w:hAnsi="Arial" w:cs="Arial"/>
          <w:sz w:val="24"/>
          <w:szCs w:val="24"/>
        </w:rPr>
        <w:t>l a</w:t>
      </w:r>
      <w:proofErr w:type="spellEnd"/>
      <w:r w:rsidR="00EB79A2">
        <w:rPr>
          <w:rFonts w:ascii="Arial" w:hAnsi="Arial" w:cs="Arial"/>
          <w:sz w:val="24"/>
          <w:szCs w:val="24"/>
        </w:rPr>
        <w:t xml:space="preserve"> versión del navegador utilizada es la Firefox 88.x a 64.x y </w:t>
      </w:r>
      <w:proofErr w:type="spellStart"/>
      <w:r w:rsidR="00EB79A2">
        <w:rPr>
          <w:rFonts w:ascii="Arial" w:hAnsi="Arial" w:cs="Arial"/>
          <w:sz w:val="24"/>
          <w:szCs w:val="24"/>
        </w:rPr>
        <w:t>Edge</w:t>
      </w:r>
      <w:proofErr w:type="spellEnd"/>
      <w:r w:rsidR="00EB79A2">
        <w:rPr>
          <w:rFonts w:ascii="Arial" w:hAnsi="Arial" w:cs="Arial"/>
          <w:sz w:val="24"/>
          <w:szCs w:val="24"/>
        </w:rPr>
        <w:t xml:space="preserve"> 91.x</w:t>
      </w:r>
    </w:p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F308BF" w:rsidRDefault="001B3AEB" w:rsidP="00056230">
      <w:pPr>
        <w:pStyle w:val="Ttulo1"/>
        <w:numPr>
          <w:ilvl w:val="0"/>
          <w:numId w:val="2"/>
        </w:numPr>
        <w:rPr>
          <w:b/>
          <w:color w:val="auto"/>
          <w:sz w:val="24"/>
          <w:szCs w:val="24"/>
        </w:rPr>
      </w:pPr>
      <w:bookmarkStart w:id="1" w:name="_Toc75977579"/>
      <w:r w:rsidRPr="00EB4726">
        <w:rPr>
          <w:b/>
          <w:color w:val="auto"/>
          <w:sz w:val="24"/>
          <w:szCs w:val="24"/>
        </w:rPr>
        <w:t>INSTALADOR LENGUAJE DE PROGRAMACION</w:t>
      </w:r>
      <w:bookmarkEnd w:id="1"/>
    </w:p>
    <w:p w:rsidR="00F96314" w:rsidRDefault="00F96314" w:rsidP="00F96314"/>
    <w:p w:rsidR="003B6A2A" w:rsidRPr="00EB4726" w:rsidRDefault="00CC7115" w:rsidP="00CC7115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bookmarkStart w:id="2" w:name="_Toc75977580"/>
      <w:r w:rsidRPr="00EB4726">
        <w:rPr>
          <w:color w:val="auto"/>
          <w:sz w:val="24"/>
          <w:szCs w:val="24"/>
        </w:rPr>
        <w:t xml:space="preserve">Descargar </w:t>
      </w:r>
      <w:proofErr w:type="spellStart"/>
      <w:r w:rsidRPr="00EB4726">
        <w:rPr>
          <w:color w:val="auto"/>
          <w:sz w:val="24"/>
          <w:szCs w:val="24"/>
        </w:rPr>
        <w:t>Xampp</w:t>
      </w:r>
      <w:bookmarkEnd w:id="2"/>
      <w:proofErr w:type="spellEnd"/>
    </w:p>
    <w:p w:rsidR="00CC7115" w:rsidRPr="00CC7115" w:rsidRDefault="00CC7115" w:rsidP="00CC7115">
      <w:pPr>
        <w:spacing w:line="360" w:lineRule="auto"/>
        <w:ind w:left="360" w:firstLine="720"/>
      </w:pPr>
      <w:r w:rsidRPr="00CC7115">
        <w:t xml:space="preserve">Desde el siguiente link </w:t>
      </w:r>
      <w:hyperlink r:id="rId10" w:history="1">
        <w:r w:rsidRPr="00F125A7">
          <w:rPr>
            <w:rStyle w:val="Hipervnculo"/>
            <w:color w:val="5951C8" w:themeColor="text1" w:themeTint="80"/>
          </w:rPr>
          <w:t>https://www.apachefriends.org/es/download_success.html</w:t>
        </w:r>
      </w:hyperlink>
      <w:r w:rsidRPr="00F125A7">
        <w:rPr>
          <w:color w:val="5951C8" w:themeColor="text1" w:themeTint="80"/>
        </w:rPr>
        <w:t xml:space="preserve"> </w:t>
      </w:r>
    </w:p>
    <w:p w:rsidR="00005CCA" w:rsidRPr="00EB4726" w:rsidRDefault="00F125A7" w:rsidP="00F125A7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bookmarkStart w:id="3" w:name="_Toc75977581"/>
      <w:r w:rsidRPr="00EB4726">
        <w:rPr>
          <w:color w:val="auto"/>
          <w:sz w:val="24"/>
          <w:szCs w:val="24"/>
        </w:rPr>
        <w:t xml:space="preserve">Ejecutar el archivo </w:t>
      </w:r>
      <w:proofErr w:type="spellStart"/>
      <w:r w:rsidRPr="00EB4726">
        <w:rPr>
          <w:color w:val="auto"/>
          <w:sz w:val="24"/>
          <w:szCs w:val="24"/>
        </w:rPr>
        <w:t>Xampp</w:t>
      </w:r>
      <w:bookmarkEnd w:id="3"/>
      <w:proofErr w:type="spellEnd"/>
    </w:p>
    <w:p w:rsidR="00F125A7" w:rsidRPr="00F125A7" w:rsidRDefault="00F125A7" w:rsidP="00F125A7">
      <w:pPr>
        <w:ind w:left="1080"/>
      </w:pPr>
      <w:r>
        <w:t xml:space="preserve">Una vez descargado doble clic sobre el archivo </w:t>
      </w:r>
      <w:r w:rsidRPr="00F125A7">
        <w:rPr>
          <w:color w:val="5951C8" w:themeColor="text1" w:themeTint="80"/>
        </w:rPr>
        <w:t>.EXE</w:t>
      </w:r>
    </w:p>
    <w:p w:rsidR="00F125A7" w:rsidRPr="00EB4726" w:rsidRDefault="00F125A7" w:rsidP="00F125A7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bookmarkStart w:id="4" w:name="_Toc75977582"/>
      <w:r w:rsidRPr="00EB4726">
        <w:rPr>
          <w:color w:val="auto"/>
          <w:sz w:val="24"/>
          <w:szCs w:val="24"/>
        </w:rPr>
        <w:t>Desactiva el antivirus</w:t>
      </w:r>
      <w:bookmarkEnd w:id="4"/>
    </w:p>
    <w:p w:rsidR="00F125A7" w:rsidRDefault="00F125A7" w:rsidP="00F125A7">
      <w:pPr>
        <w:ind w:left="1080"/>
      </w:pPr>
      <w:r>
        <w:t>Se procede a la desactivación del antivirus instalado para proceder con la instalación del programa</w:t>
      </w:r>
    </w:p>
    <w:p w:rsidR="00F125A7" w:rsidRDefault="00F125A7" w:rsidP="00F125A7">
      <w:pPr>
        <w:ind w:left="1080"/>
      </w:pPr>
      <w:r>
        <w:rPr>
          <w:noProof/>
          <w:lang w:val="es-CO" w:eastAsia="es-CO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701040</wp:posOffset>
            </wp:positionH>
            <wp:positionV relativeFrom="paragraph">
              <wp:posOffset>45720</wp:posOffset>
            </wp:positionV>
            <wp:extent cx="4905375" cy="2028825"/>
            <wp:effectExtent l="0" t="0" r="9525" b="9525"/>
            <wp:wrapThrough wrapText="bothSides">
              <wp:wrapPolygon edited="0">
                <wp:start x="0" y="0"/>
                <wp:lineTo x="0" y="21499"/>
                <wp:lineTo x="21558" y="21499"/>
                <wp:lineTo x="21558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5A7" w:rsidRDefault="00F125A7" w:rsidP="00F125A7">
      <w:pPr>
        <w:ind w:left="1080"/>
      </w:pPr>
    </w:p>
    <w:p w:rsidR="00F125A7" w:rsidRDefault="00F125A7" w:rsidP="00F125A7">
      <w:pPr>
        <w:ind w:left="1080"/>
      </w:pPr>
    </w:p>
    <w:p w:rsidR="00F125A7" w:rsidRDefault="00F125A7" w:rsidP="00F125A7">
      <w:pPr>
        <w:ind w:left="1080"/>
      </w:pPr>
    </w:p>
    <w:p w:rsidR="00F125A7" w:rsidRDefault="00F125A7" w:rsidP="00F125A7">
      <w:pPr>
        <w:ind w:left="1080"/>
      </w:pPr>
    </w:p>
    <w:p w:rsidR="00F125A7" w:rsidRDefault="00F125A7" w:rsidP="00F125A7">
      <w:pPr>
        <w:ind w:left="1080"/>
      </w:pPr>
    </w:p>
    <w:p w:rsidR="00367216" w:rsidRDefault="00367216" w:rsidP="00F125A7">
      <w:pPr>
        <w:ind w:left="1080"/>
      </w:pPr>
    </w:p>
    <w:p w:rsidR="00367216" w:rsidRDefault="00367216" w:rsidP="00F125A7">
      <w:pPr>
        <w:ind w:left="1080"/>
      </w:pPr>
      <w:r>
        <w:t xml:space="preserve">Fuente: </w:t>
      </w:r>
      <w:hyperlink r:id="rId12" w:history="1">
        <w:r w:rsidRPr="00273BB9">
          <w:rPr>
            <w:rStyle w:val="Hipervnculo"/>
          </w:rPr>
          <w:t>https://www.ionos.mx/digitalguide/servidores/herramientas/instala-tu-servidor-local-xampp-en-unos-pocos-pasos/</w:t>
        </w:r>
      </w:hyperlink>
      <w:r>
        <w:t xml:space="preserve"> </w:t>
      </w:r>
    </w:p>
    <w:p w:rsidR="00F125A7" w:rsidRDefault="00F125A7" w:rsidP="00F125A7">
      <w:pPr>
        <w:ind w:left="1080"/>
      </w:pPr>
    </w:p>
    <w:p w:rsidR="00F125A7" w:rsidRDefault="00EB4726" w:rsidP="00F125A7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bookmarkStart w:id="5" w:name="_Toc75977583"/>
      <w:r>
        <w:rPr>
          <w:color w:val="auto"/>
          <w:sz w:val="24"/>
          <w:szCs w:val="24"/>
        </w:rPr>
        <w:t>Desactivar el UAC</w:t>
      </w:r>
      <w:bookmarkEnd w:id="5"/>
    </w:p>
    <w:p w:rsidR="00EB4726" w:rsidRPr="00EB4726" w:rsidRDefault="00EB4726" w:rsidP="00EB4726">
      <w:pPr>
        <w:ind w:left="1080"/>
      </w:pPr>
      <w:r>
        <w:t xml:space="preserve">Este  es el controlador de cuentas de usuario </w:t>
      </w:r>
      <w:r w:rsidR="00367216">
        <w:t xml:space="preserve">de Windows </w:t>
      </w:r>
      <w:r>
        <w:t>que también puede interferir en la instalación</w:t>
      </w:r>
      <w:r w:rsidR="00367216">
        <w:t xml:space="preserve">, para más información visita la página oficial </w:t>
      </w:r>
      <w:hyperlink r:id="rId13" w:history="1">
        <w:r w:rsidR="00367216" w:rsidRPr="00367216">
          <w:rPr>
            <w:rStyle w:val="Hipervnculo"/>
          </w:rPr>
          <w:t>de Microsoft</w:t>
        </w:r>
      </w:hyperlink>
      <w:r>
        <w:t xml:space="preserve"> </w:t>
      </w:r>
    </w:p>
    <w:p w:rsidR="00F125A7" w:rsidRPr="00F125A7" w:rsidRDefault="00367216" w:rsidP="00F125A7">
      <w:pPr>
        <w:ind w:left="1080"/>
      </w:pPr>
      <w:r>
        <w:rPr>
          <w:noProof/>
          <w:lang w:val="es-CO" w:eastAsia="es-CO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615315</wp:posOffset>
            </wp:positionH>
            <wp:positionV relativeFrom="paragraph">
              <wp:posOffset>117475</wp:posOffset>
            </wp:positionV>
            <wp:extent cx="4895850" cy="1581150"/>
            <wp:effectExtent l="0" t="0" r="0" b="0"/>
            <wp:wrapThrough wrapText="bothSides">
              <wp:wrapPolygon edited="0">
                <wp:start x="0" y="0"/>
                <wp:lineTo x="0" y="21340"/>
                <wp:lineTo x="21516" y="21340"/>
                <wp:lineTo x="21516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5A7" w:rsidRDefault="00F125A7" w:rsidP="00F125A7"/>
    <w:p w:rsidR="00F125A7" w:rsidRPr="00F125A7" w:rsidRDefault="00F125A7" w:rsidP="00F125A7"/>
    <w:p w:rsidR="00005CCA" w:rsidRPr="00005CCA" w:rsidRDefault="00005CCA" w:rsidP="00005CCA"/>
    <w:p w:rsidR="003B6A2A" w:rsidRDefault="003B6A2A" w:rsidP="003B6A2A"/>
    <w:p w:rsidR="00367216" w:rsidRDefault="00367216" w:rsidP="003B6A2A"/>
    <w:p w:rsidR="00367216" w:rsidRDefault="00367216" w:rsidP="00367216">
      <w:pPr>
        <w:ind w:left="1080"/>
      </w:pPr>
      <w:r>
        <w:t xml:space="preserve"> Fuente: </w:t>
      </w:r>
      <w:hyperlink r:id="rId15" w:history="1">
        <w:r w:rsidRPr="00367216">
          <w:rPr>
            <w:color w:val="5951C8" w:themeColor="text1" w:themeTint="80"/>
          </w:rPr>
          <w:t>https://www.ionos.mx/digitalguide/servidores/herramientas/instala-tu-servidor-local-xampp-en-unos-pocos-pasos/</w:t>
        </w:r>
      </w:hyperlink>
      <w:r>
        <w:t xml:space="preserve">    </w:t>
      </w:r>
    </w:p>
    <w:p w:rsidR="00367216" w:rsidRDefault="00367216" w:rsidP="003B6A2A"/>
    <w:p w:rsidR="00367216" w:rsidRDefault="00367216" w:rsidP="00367216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bookmarkStart w:id="6" w:name="_Toc75977584"/>
      <w:r>
        <w:rPr>
          <w:color w:val="auto"/>
          <w:sz w:val="24"/>
          <w:szCs w:val="24"/>
        </w:rPr>
        <w:lastRenderedPageBreak/>
        <w:t>Iniciar el asistente de Instalación</w:t>
      </w:r>
      <w:bookmarkEnd w:id="6"/>
      <w:r>
        <w:rPr>
          <w:color w:val="auto"/>
          <w:sz w:val="24"/>
          <w:szCs w:val="24"/>
        </w:rPr>
        <w:t xml:space="preserve"> </w:t>
      </w:r>
    </w:p>
    <w:p w:rsidR="003D3211" w:rsidRPr="003D3211" w:rsidRDefault="003D3211" w:rsidP="003D3211">
      <w:pPr>
        <w:ind w:left="1080"/>
      </w:pPr>
      <w:r>
        <w:t xml:space="preserve">Una vez que ya hemos logrado ver la siguiente pantalla ya es solo dar </w:t>
      </w:r>
      <w:proofErr w:type="spellStart"/>
      <w:r w:rsidRPr="003D3211">
        <w:rPr>
          <w:b/>
        </w:rPr>
        <w:t>Next</w:t>
      </w:r>
      <w:proofErr w:type="spellEnd"/>
      <w:r>
        <w:t xml:space="preserve"> para iniciar la instalación </w:t>
      </w:r>
    </w:p>
    <w:p w:rsidR="00367216" w:rsidRPr="00367216" w:rsidRDefault="00367216" w:rsidP="00367216">
      <w:r>
        <w:rPr>
          <w:noProof/>
          <w:lang w:val="es-CO" w:eastAsia="es-CO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634365</wp:posOffset>
            </wp:positionH>
            <wp:positionV relativeFrom="paragraph">
              <wp:posOffset>176530</wp:posOffset>
            </wp:positionV>
            <wp:extent cx="4229100" cy="3550285"/>
            <wp:effectExtent l="0" t="0" r="0" b="0"/>
            <wp:wrapThrough wrapText="bothSides">
              <wp:wrapPolygon edited="0">
                <wp:start x="0" y="0"/>
                <wp:lineTo x="0" y="21442"/>
                <wp:lineTo x="21503" y="21442"/>
                <wp:lineTo x="21503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6A2A" w:rsidRDefault="003B6A2A" w:rsidP="003B6A2A">
      <w:pPr>
        <w:rPr>
          <w:noProof/>
          <w:lang w:val="es-CO" w:eastAsia="es-CO"/>
        </w:rPr>
      </w:pPr>
    </w:p>
    <w:p w:rsidR="003B6A2A" w:rsidRDefault="003B6A2A" w:rsidP="003B6A2A">
      <w:pPr>
        <w:rPr>
          <w:noProof/>
          <w:lang w:val="es-CO" w:eastAsia="es-CO"/>
        </w:rPr>
      </w:pPr>
    </w:p>
    <w:p w:rsidR="003B6A2A" w:rsidRDefault="003B6A2A" w:rsidP="003B6A2A">
      <w:pPr>
        <w:rPr>
          <w:noProof/>
          <w:lang w:val="es-CO" w:eastAsia="es-CO"/>
        </w:rPr>
      </w:pPr>
    </w:p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91316D" w:rsidRDefault="0091316D" w:rsidP="0091316D">
      <w:pPr>
        <w:ind w:left="1080"/>
      </w:pPr>
      <w:r>
        <w:t xml:space="preserve">Fuente: </w:t>
      </w:r>
      <w:hyperlink r:id="rId17" w:history="1">
        <w:r w:rsidRPr="00273BB9">
          <w:rPr>
            <w:rStyle w:val="Hipervnculo"/>
          </w:rPr>
          <w:t>https://www.ionos.mx/digitalguide/servidores/herramientas/instala-tu-servidor-local-xampp-en-unos-pocos-pasos/</w:t>
        </w:r>
      </w:hyperlink>
      <w:r>
        <w:t xml:space="preserve"> </w:t>
      </w:r>
    </w:p>
    <w:p w:rsidR="003D3211" w:rsidRDefault="003D3211" w:rsidP="003D3211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bookmarkStart w:id="7" w:name="_Toc75977585"/>
      <w:r>
        <w:rPr>
          <w:color w:val="auto"/>
          <w:sz w:val="24"/>
          <w:szCs w:val="24"/>
        </w:rPr>
        <w:t>Iniciar el asistente de Instalación</w:t>
      </w:r>
      <w:bookmarkEnd w:id="7"/>
      <w:r>
        <w:rPr>
          <w:color w:val="auto"/>
          <w:sz w:val="24"/>
          <w:szCs w:val="24"/>
        </w:rPr>
        <w:t xml:space="preserve"> </w:t>
      </w:r>
    </w:p>
    <w:p w:rsidR="00F8345D" w:rsidRPr="00F8345D" w:rsidRDefault="00F8345D" w:rsidP="00F8345D">
      <w:pPr>
        <w:ind w:left="1080"/>
      </w:pPr>
      <w:r>
        <w:rPr>
          <w:noProof/>
          <w:lang w:val="es-CO" w:eastAsia="es-CO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548640</wp:posOffset>
            </wp:positionH>
            <wp:positionV relativeFrom="paragraph">
              <wp:posOffset>207645</wp:posOffset>
            </wp:positionV>
            <wp:extent cx="4629150" cy="3958766"/>
            <wp:effectExtent l="0" t="0" r="0" b="3810"/>
            <wp:wrapThrough wrapText="bothSides">
              <wp:wrapPolygon edited="0">
                <wp:start x="0" y="0"/>
                <wp:lineTo x="0" y="21517"/>
                <wp:lineTo x="21511" y="21517"/>
                <wp:lineTo x="21511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153" cy="3959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Aquí podemos seleccionar y deseleccionar las opciones que vallamos a instalar</w:t>
      </w:r>
    </w:p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F9317C" w:rsidRDefault="00F9317C" w:rsidP="003B6A2A"/>
    <w:p w:rsidR="003B6A2A" w:rsidRDefault="003B6A2A" w:rsidP="003B6A2A"/>
    <w:p w:rsidR="00F8345D" w:rsidRDefault="00F8345D" w:rsidP="00F8345D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bookmarkStart w:id="8" w:name="_Toc75977586"/>
      <w:r>
        <w:rPr>
          <w:color w:val="auto"/>
          <w:sz w:val="24"/>
          <w:szCs w:val="24"/>
        </w:rPr>
        <w:t>Seleccionar directorio de instalación</w:t>
      </w:r>
      <w:bookmarkEnd w:id="8"/>
    </w:p>
    <w:p w:rsidR="00F8345D" w:rsidRDefault="00F8345D" w:rsidP="00F8345D">
      <w:pPr>
        <w:ind w:left="1080"/>
      </w:pPr>
      <w:r>
        <w:t>Aquí podemos cambiar de directorio por defecto, todo dependerá de nuestras necesidades</w:t>
      </w:r>
    </w:p>
    <w:p w:rsidR="00F8345D" w:rsidRDefault="00F8345D" w:rsidP="00F8345D">
      <w:pPr>
        <w:ind w:left="1080"/>
      </w:pPr>
      <w:r>
        <w:rPr>
          <w:noProof/>
          <w:lang w:val="es-CO" w:eastAsia="es-CO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634365</wp:posOffset>
            </wp:positionH>
            <wp:positionV relativeFrom="paragraph">
              <wp:posOffset>81280</wp:posOffset>
            </wp:positionV>
            <wp:extent cx="4543425" cy="3838575"/>
            <wp:effectExtent l="0" t="0" r="9525" b="9525"/>
            <wp:wrapThrough wrapText="bothSides">
              <wp:wrapPolygon edited="0">
                <wp:start x="0" y="0"/>
                <wp:lineTo x="0" y="21546"/>
                <wp:lineTo x="21555" y="21546"/>
                <wp:lineTo x="21555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345D" w:rsidRDefault="00F8345D" w:rsidP="00F8345D">
      <w:pPr>
        <w:ind w:left="1080"/>
      </w:pPr>
    </w:p>
    <w:p w:rsidR="00F8345D" w:rsidRDefault="00F8345D" w:rsidP="00F8345D">
      <w:pPr>
        <w:ind w:left="1080"/>
      </w:pPr>
    </w:p>
    <w:p w:rsidR="00F8345D" w:rsidRDefault="00F8345D" w:rsidP="00F8345D">
      <w:pPr>
        <w:ind w:left="1080"/>
      </w:pPr>
    </w:p>
    <w:p w:rsidR="00F8345D" w:rsidRDefault="00F8345D" w:rsidP="00F8345D">
      <w:pPr>
        <w:ind w:left="1080"/>
      </w:pPr>
    </w:p>
    <w:p w:rsidR="00F8345D" w:rsidRDefault="00F8345D" w:rsidP="00F8345D">
      <w:pPr>
        <w:ind w:left="1080"/>
      </w:pPr>
    </w:p>
    <w:p w:rsidR="00F8345D" w:rsidRDefault="00F8345D" w:rsidP="00F8345D">
      <w:pPr>
        <w:ind w:left="1080"/>
      </w:pPr>
    </w:p>
    <w:p w:rsidR="00F8345D" w:rsidRDefault="00F8345D" w:rsidP="00F8345D">
      <w:pPr>
        <w:ind w:left="1080"/>
      </w:pPr>
    </w:p>
    <w:p w:rsidR="00F8345D" w:rsidRDefault="00F8345D" w:rsidP="00F8345D">
      <w:pPr>
        <w:ind w:left="1080"/>
      </w:pPr>
    </w:p>
    <w:p w:rsidR="00F8345D" w:rsidRDefault="00F8345D" w:rsidP="00F8345D">
      <w:pPr>
        <w:ind w:left="1080"/>
      </w:pPr>
    </w:p>
    <w:p w:rsidR="00F8345D" w:rsidRDefault="00F8345D" w:rsidP="00F8345D">
      <w:pPr>
        <w:ind w:left="1080"/>
      </w:pPr>
    </w:p>
    <w:p w:rsidR="00F8345D" w:rsidRDefault="00F8345D" w:rsidP="00F8345D">
      <w:pPr>
        <w:ind w:left="1080"/>
      </w:pPr>
    </w:p>
    <w:p w:rsidR="00F8345D" w:rsidRDefault="00F8345D" w:rsidP="00F8345D">
      <w:pPr>
        <w:ind w:left="1080"/>
      </w:pPr>
    </w:p>
    <w:p w:rsidR="00F8345D" w:rsidRDefault="00F8345D" w:rsidP="00F8345D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bookmarkStart w:id="9" w:name="_Toc75977587"/>
      <w:r>
        <w:rPr>
          <w:color w:val="auto"/>
          <w:sz w:val="24"/>
          <w:szCs w:val="24"/>
        </w:rPr>
        <w:lastRenderedPageBreak/>
        <w:t>Iniciar el proceso de Instalación</w:t>
      </w:r>
      <w:bookmarkEnd w:id="9"/>
    </w:p>
    <w:p w:rsidR="00F8345D" w:rsidRPr="00F8345D" w:rsidRDefault="00365682" w:rsidP="00F8345D">
      <w:pPr>
        <w:ind w:left="1080"/>
      </w:pPr>
      <w:r>
        <w:rPr>
          <w:noProof/>
          <w:lang w:val="es-CO" w:eastAsia="es-CO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634365</wp:posOffset>
            </wp:positionH>
            <wp:positionV relativeFrom="paragraph">
              <wp:posOffset>421640</wp:posOffset>
            </wp:positionV>
            <wp:extent cx="4686300" cy="3933825"/>
            <wp:effectExtent l="0" t="0" r="0" b="9525"/>
            <wp:wrapThrough wrapText="bothSides">
              <wp:wrapPolygon edited="0">
                <wp:start x="0" y="0"/>
                <wp:lineTo x="0" y="21548"/>
                <wp:lineTo x="21512" y="21548"/>
                <wp:lineTo x="21512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45D" w:rsidRPr="00F8345D">
        <w:t xml:space="preserve">Nos aparece una barra de progreso mostrando la instalación de los archivos terminara una vez se complete la barra de progreso. </w:t>
      </w:r>
    </w:p>
    <w:p w:rsidR="00F8345D" w:rsidRDefault="00F8345D" w:rsidP="00F8345D"/>
    <w:p w:rsidR="00F8345D" w:rsidRDefault="00F8345D" w:rsidP="00F8345D"/>
    <w:p w:rsidR="00F8345D" w:rsidRDefault="00F8345D" w:rsidP="00F8345D"/>
    <w:p w:rsidR="00F8345D" w:rsidRDefault="00F8345D" w:rsidP="00F8345D"/>
    <w:p w:rsidR="00F8345D" w:rsidRDefault="00F8345D" w:rsidP="00F8345D"/>
    <w:p w:rsidR="00F8345D" w:rsidRDefault="00F8345D" w:rsidP="00F8345D"/>
    <w:p w:rsidR="00F8345D" w:rsidRDefault="00F8345D" w:rsidP="00F8345D"/>
    <w:p w:rsidR="00F8345D" w:rsidRDefault="00F8345D" w:rsidP="00F8345D"/>
    <w:p w:rsidR="00F8345D" w:rsidRDefault="00F8345D" w:rsidP="00F8345D"/>
    <w:p w:rsidR="00F8345D" w:rsidRDefault="00F8345D" w:rsidP="00F8345D"/>
    <w:p w:rsidR="00F8345D" w:rsidRDefault="00F8345D" w:rsidP="00F8345D"/>
    <w:p w:rsidR="00F8345D" w:rsidRDefault="00F8345D" w:rsidP="00F8345D"/>
    <w:p w:rsidR="00F8345D" w:rsidRDefault="00365682" w:rsidP="00F8345D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bookmarkStart w:id="10" w:name="_Toc75977588"/>
      <w:r>
        <w:rPr>
          <w:color w:val="auto"/>
          <w:sz w:val="24"/>
          <w:szCs w:val="24"/>
        </w:rPr>
        <w:t>Configuración del Firewall</w:t>
      </w:r>
      <w:bookmarkEnd w:id="10"/>
    </w:p>
    <w:p w:rsidR="00365682" w:rsidRPr="00365682" w:rsidRDefault="00A20D9A" w:rsidP="00365682">
      <w:pPr>
        <w:ind w:left="1080"/>
      </w:pPr>
      <w:r>
        <w:rPr>
          <w:noProof/>
          <w:lang w:val="es-CO" w:eastAsia="es-CO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586740</wp:posOffset>
            </wp:positionH>
            <wp:positionV relativeFrom="paragraph">
              <wp:posOffset>434975</wp:posOffset>
            </wp:positionV>
            <wp:extent cx="4743450" cy="3457575"/>
            <wp:effectExtent l="0" t="0" r="0" b="9525"/>
            <wp:wrapThrough wrapText="bothSides">
              <wp:wrapPolygon edited="0">
                <wp:start x="0" y="0"/>
                <wp:lineTo x="0" y="21540"/>
                <wp:lineTo x="21513" y="21540"/>
                <wp:lineTo x="21513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5682">
        <w:t xml:space="preserve">Durante la instalación es posible que le asistente indique que la instalación </w:t>
      </w:r>
      <w:proofErr w:type="spellStart"/>
      <w:r w:rsidR="00365682">
        <w:t>a</w:t>
      </w:r>
      <w:proofErr w:type="spellEnd"/>
      <w:r w:rsidR="00365682">
        <w:t xml:space="preserve"> sido </w:t>
      </w:r>
      <w:r>
        <w:t>bloqueada</w:t>
      </w:r>
      <w:r w:rsidR="00365682">
        <w:t xml:space="preserve"> por el Firewall </w:t>
      </w:r>
      <w:r>
        <w:t>lo cual solo lo permitiría una vez se dé clic sobre el botón permitir acceso</w:t>
      </w:r>
    </w:p>
    <w:p w:rsidR="00365682" w:rsidRDefault="00365682" w:rsidP="00365682"/>
    <w:p w:rsidR="00365682" w:rsidRDefault="00365682" w:rsidP="00365682"/>
    <w:p w:rsidR="00365682" w:rsidRDefault="00365682" w:rsidP="00365682"/>
    <w:p w:rsidR="00365682" w:rsidRDefault="00365682" w:rsidP="00365682"/>
    <w:p w:rsidR="00365682" w:rsidRDefault="00365682" w:rsidP="00365682"/>
    <w:p w:rsidR="00A20D9A" w:rsidRDefault="00A20D9A" w:rsidP="00365682"/>
    <w:p w:rsidR="00A20D9A" w:rsidRDefault="00A20D9A" w:rsidP="00365682"/>
    <w:p w:rsidR="00A20D9A" w:rsidRDefault="00A20D9A" w:rsidP="00365682"/>
    <w:p w:rsidR="00A20D9A" w:rsidRDefault="00A20D9A" w:rsidP="00365682"/>
    <w:p w:rsidR="00A20D9A" w:rsidRDefault="00A20D9A" w:rsidP="00365682"/>
    <w:p w:rsidR="00A20D9A" w:rsidRDefault="00A20D9A" w:rsidP="00365682"/>
    <w:p w:rsidR="00E6414A" w:rsidRDefault="00E6414A" w:rsidP="00E6414A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bookmarkStart w:id="11" w:name="_Toc75977589"/>
      <w:r>
        <w:rPr>
          <w:color w:val="auto"/>
          <w:sz w:val="24"/>
          <w:szCs w:val="24"/>
        </w:rPr>
        <w:lastRenderedPageBreak/>
        <w:t xml:space="preserve">Finalizando el </w:t>
      </w:r>
      <w:r w:rsidR="00F8345D">
        <w:rPr>
          <w:color w:val="auto"/>
          <w:sz w:val="24"/>
          <w:szCs w:val="24"/>
        </w:rPr>
        <w:t>asistente de Instalación</w:t>
      </w:r>
      <w:bookmarkEnd w:id="11"/>
    </w:p>
    <w:p w:rsidR="00F8345D" w:rsidRDefault="00E6414A" w:rsidP="00E6414A">
      <w:pPr>
        <w:ind w:left="1080"/>
      </w:pPr>
      <w:r>
        <w:rPr>
          <w:noProof/>
          <w:lang w:val="es-CO" w:eastAsia="es-CO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529590</wp:posOffset>
            </wp:positionH>
            <wp:positionV relativeFrom="paragraph">
              <wp:posOffset>242570</wp:posOffset>
            </wp:positionV>
            <wp:extent cx="4857750" cy="4133850"/>
            <wp:effectExtent l="0" t="0" r="0" b="0"/>
            <wp:wrapThrough wrapText="bothSides">
              <wp:wrapPolygon edited="0">
                <wp:start x="0" y="0"/>
                <wp:lineTo x="0" y="21500"/>
                <wp:lineTo x="21515" y="21500"/>
                <wp:lineTo x="21515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414A">
        <w:t xml:space="preserve">Después de terminar la instalación </w:t>
      </w:r>
      <w:r>
        <w:t xml:space="preserve">dar clic en el botón de </w:t>
      </w:r>
      <w:proofErr w:type="spellStart"/>
      <w:r w:rsidRPr="00E6414A">
        <w:rPr>
          <w:b/>
        </w:rPr>
        <w:t>Finish</w:t>
      </w:r>
      <w:proofErr w:type="spellEnd"/>
      <w:r w:rsidR="00F8345D" w:rsidRPr="00E6414A">
        <w:t xml:space="preserve"> </w:t>
      </w:r>
    </w:p>
    <w:p w:rsidR="00E6414A" w:rsidRPr="00E6414A" w:rsidRDefault="00E6414A" w:rsidP="00E6414A">
      <w:pPr>
        <w:ind w:left="1080"/>
      </w:pPr>
    </w:p>
    <w:p w:rsidR="00F8345D" w:rsidRDefault="00F8345D" w:rsidP="00F8345D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</w:t>
      </w:r>
      <w:bookmarkStart w:id="12" w:name="_Toc75977590"/>
      <w:bookmarkEnd w:id="12"/>
    </w:p>
    <w:p w:rsidR="003B6A2A" w:rsidRDefault="003B6A2A" w:rsidP="003B6A2A"/>
    <w:p w:rsidR="003B6A2A" w:rsidRDefault="003B6A2A" w:rsidP="003B6A2A"/>
    <w:p w:rsidR="000E0D72" w:rsidRDefault="000E0D72" w:rsidP="003B6A2A"/>
    <w:p w:rsidR="000E0D72" w:rsidRDefault="000E0D72" w:rsidP="003B6A2A"/>
    <w:p w:rsidR="000E0D72" w:rsidRDefault="000E0D72" w:rsidP="003B6A2A"/>
    <w:p w:rsidR="000E0D72" w:rsidRDefault="000E0D72" w:rsidP="003B6A2A"/>
    <w:p w:rsidR="000E0D72" w:rsidRDefault="000E0D72" w:rsidP="003B6A2A"/>
    <w:p w:rsidR="000E0D72" w:rsidRDefault="000E0D72" w:rsidP="003B6A2A"/>
    <w:p w:rsidR="000E0D72" w:rsidRDefault="000E0D72" w:rsidP="003B6A2A"/>
    <w:p w:rsidR="000E0D72" w:rsidRDefault="000E0D72" w:rsidP="003B6A2A"/>
    <w:p w:rsidR="001B4C6F" w:rsidRDefault="001B4C6F" w:rsidP="003B6A2A">
      <w:bookmarkStart w:id="13" w:name="_GoBack"/>
      <w:bookmarkEnd w:id="13"/>
    </w:p>
    <w:p w:rsidR="000E0D72" w:rsidRDefault="000E0D72" w:rsidP="003B6A2A"/>
    <w:p w:rsidR="008C68B2" w:rsidRDefault="008C68B2" w:rsidP="008C68B2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bookmarkStart w:id="14" w:name="_Toc75977591"/>
      <w:r>
        <w:rPr>
          <w:color w:val="auto"/>
          <w:sz w:val="24"/>
          <w:szCs w:val="24"/>
        </w:rPr>
        <w:t>Panel de control de XAMPP</w:t>
      </w:r>
      <w:bookmarkEnd w:id="14"/>
    </w:p>
    <w:p w:rsidR="003B6A2A" w:rsidRDefault="005B2035" w:rsidP="008C68B2">
      <w:pPr>
        <w:ind w:left="1080"/>
      </w:pPr>
      <w:r>
        <w:rPr>
          <w:noProof/>
          <w:lang w:val="es-CO" w:eastAsia="es-CO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662940</wp:posOffset>
            </wp:positionH>
            <wp:positionV relativeFrom="paragraph">
              <wp:posOffset>489585</wp:posOffset>
            </wp:positionV>
            <wp:extent cx="5882005" cy="3390900"/>
            <wp:effectExtent l="0" t="0" r="4445" b="0"/>
            <wp:wrapThrough wrapText="bothSides">
              <wp:wrapPolygon edited="0">
                <wp:start x="0" y="0"/>
                <wp:lineTo x="0" y="21479"/>
                <wp:lineTo x="21546" y="21479"/>
                <wp:lineTo x="21546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00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8B2">
        <w:t xml:space="preserve">En este panel debemos iniciar los servicios que se van a utilizar, para este caso serán Apache y </w:t>
      </w:r>
      <w:proofErr w:type="spellStart"/>
      <w:r w:rsidR="008C68B2">
        <w:t>Mysql</w:t>
      </w:r>
      <w:proofErr w:type="spellEnd"/>
      <w:r w:rsidR="008C68B2">
        <w:t xml:space="preserve">, solo será necesario dar clic en los botones de </w:t>
      </w:r>
      <w:proofErr w:type="spellStart"/>
      <w:r w:rsidR="008C68B2" w:rsidRPr="008C68B2">
        <w:t>Star</w:t>
      </w:r>
      <w:proofErr w:type="spellEnd"/>
      <w:r w:rsidR="008C68B2" w:rsidRPr="008C68B2">
        <w:t>,</w:t>
      </w:r>
      <w:r w:rsidR="008C68B2">
        <w:t xml:space="preserve"> para que los servicios empiecen a ejecutarse.</w:t>
      </w:r>
    </w:p>
    <w:p w:rsidR="003B6A2A" w:rsidRDefault="003B6A2A" w:rsidP="003B6A2A"/>
    <w:p w:rsidR="003B6A2A" w:rsidRDefault="003B6A2A" w:rsidP="003B6A2A"/>
    <w:p w:rsidR="003B6A2A" w:rsidRDefault="003B6A2A" w:rsidP="003B6A2A"/>
    <w:p w:rsidR="006650A2" w:rsidRDefault="006650A2" w:rsidP="003B6A2A"/>
    <w:p w:rsidR="006650A2" w:rsidRDefault="006650A2" w:rsidP="003B6A2A"/>
    <w:p w:rsidR="006650A2" w:rsidRDefault="006650A2" w:rsidP="003B6A2A"/>
    <w:p w:rsidR="006650A2" w:rsidRDefault="006650A2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0C51BE" w:rsidRDefault="000C51BE" w:rsidP="000C51BE">
      <w:pPr>
        <w:ind w:left="1080"/>
      </w:pPr>
      <w:r>
        <w:lastRenderedPageBreak/>
        <w:t xml:space="preserve">Fuente: </w:t>
      </w:r>
      <w:hyperlink r:id="rId24" w:history="1">
        <w:r w:rsidRPr="00273BB9">
          <w:rPr>
            <w:rStyle w:val="Hipervnculo"/>
          </w:rPr>
          <w:t>https://www.ionos.mx/digitalguide/servidores/herramientas/instala-tu-servidor-local-xampp-en-unos-pocos-pasos/</w:t>
        </w:r>
      </w:hyperlink>
      <w:r>
        <w:t xml:space="preserve"> </w:t>
      </w:r>
    </w:p>
    <w:p w:rsidR="00F308BF" w:rsidRDefault="00077892" w:rsidP="0091166F">
      <w:pPr>
        <w:pStyle w:val="Ttulo1"/>
        <w:numPr>
          <w:ilvl w:val="0"/>
          <w:numId w:val="2"/>
        </w:numPr>
        <w:rPr>
          <w:color w:val="auto"/>
          <w:sz w:val="24"/>
          <w:szCs w:val="24"/>
        </w:rPr>
      </w:pPr>
      <w:bookmarkStart w:id="15" w:name="_Toc75977592"/>
      <w:r>
        <w:rPr>
          <w:color w:val="auto"/>
          <w:sz w:val="24"/>
          <w:szCs w:val="24"/>
        </w:rPr>
        <w:t>GESTOR DE BASES DE DATOS</w:t>
      </w:r>
      <w:bookmarkEnd w:id="15"/>
    </w:p>
    <w:p w:rsidR="006840EA" w:rsidRDefault="00F535F2" w:rsidP="00F535F2">
      <w:pPr>
        <w:ind w:firstLine="720"/>
      </w:pPr>
      <w:r>
        <w:t xml:space="preserve">Como gestor de Bases de datos se ha utilizado </w:t>
      </w:r>
      <w:proofErr w:type="spellStart"/>
      <w:r>
        <w:t>M</w:t>
      </w:r>
      <w:r w:rsidR="0091166F">
        <w:t>ariaDB</w:t>
      </w:r>
      <w:proofErr w:type="spellEnd"/>
    </w:p>
    <w:p w:rsidR="0091166F" w:rsidRDefault="0091166F" w:rsidP="00F535F2">
      <w:pPr>
        <w:ind w:firstLine="720"/>
      </w:pPr>
      <w:r>
        <w:rPr>
          <w:noProof/>
          <w:lang w:val="es-CO" w:eastAsia="es-CO"/>
        </w:rPr>
        <w:drawing>
          <wp:inline distT="0" distB="0" distL="0" distR="0" wp14:anchorId="668D3AEE" wp14:editId="56D42BC6">
            <wp:extent cx="4086225" cy="24669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AA7" w:rsidRDefault="00C00AA7" w:rsidP="00C00AA7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bookmarkStart w:id="16" w:name="_Toc75977593"/>
      <w:r>
        <w:rPr>
          <w:color w:val="auto"/>
          <w:sz w:val="24"/>
          <w:szCs w:val="24"/>
        </w:rPr>
        <w:t xml:space="preserve">Información del Servidor Web </w:t>
      </w:r>
      <w:proofErr w:type="spellStart"/>
      <w:r w:rsidR="000E632A">
        <w:rPr>
          <w:color w:val="auto"/>
          <w:sz w:val="24"/>
          <w:szCs w:val="24"/>
        </w:rPr>
        <w:t>localhost</w:t>
      </w:r>
      <w:proofErr w:type="spellEnd"/>
      <w:r w:rsidR="000E632A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y PhpMyAdmin</w:t>
      </w:r>
      <w:bookmarkEnd w:id="16"/>
    </w:p>
    <w:p w:rsidR="00C00AA7" w:rsidRDefault="00C00AA7" w:rsidP="00F535F2">
      <w:pPr>
        <w:ind w:firstLine="720"/>
      </w:pPr>
    </w:p>
    <w:p w:rsidR="0091166F" w:rsidRDefault="00821891" w:rsidP="00F535F2">
      <w:pPr>
        <w:ind w:firstLine="720"/>
      </w:pPr>
      <w:r>
        <w:rPr>
          <w:noProof/>
          <w:lang w:val="es-CO" w:eastAsia="es-CO"/>
        </w:rPr>
        <w:drawing>
          <wp:inline distT="0" distB="0" distL="0" distR="0" wp14:anchorId="6C0D9EDB" wp14:editId="1D27C587">
            <wp:extent cx="4086225" cy="40671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8EA" w:rsidRDefault="00CB48EA" w:rsidP="00CB48EA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bookmarkStart w:id="17" w:name="_Toc75977594"/>
      <w:r>
        <w:rPr>
          <w:color w:val="auto"/>
          <w:sz w:val="24"/>
          <w:szCs w:val="24"/>
        </w:rPr>
        <w:lastRenderedPageBreak/>
        <w:t>Arquitectura de o Diagrama de despliegue</w:t>
      </w:r>
      <w:bookmarkEnd w:id="17"/>
    </w:p>
    <w:p w:rsidR="00CB48EA" w:rsidRPr="00CB48EA" w:rsidRDefault="002441B2" w:rsidP="00CB48EA">
      <w:r>
        <w:rPr>
          <w:noProof/>
          <w:lang w:val="es-CO" w:eastAsia="es-CO"/>
        </w:rPr>
        <w:drawing>
          <wp:inline distT="0" distB="0" distL="0" distR="0">
            <wp:extent cx="6229350" cy="3057559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iagrama de distribuc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419" cy="305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0EA" w:rsidRPr="006840EA" w:rsidRDefault="00AE00DC" w:rsidP="006840EA">
      <w:r>
        <w:t>Fuente</w:t>
      </w:r>
      <w:proofErr w:type="gramStart"/>
      <w:r>
        <w:t>:  Diseño</w:t>
      </w:r>
      <w:proofErr w:type="gramEnd"/>
      <w:r>
        <w:t xml:space="preserve"> propio</w:t>
      </w:r>
    </w:p>
    <w:p w:rsidR="00F308BF" w:rsidRDefault="00077892" w:rsidP="0091166F">
      <w:pPr>
        <w:pStyle w:val="Ttulo1"/>
        <w:numPr>
          <w:ilvl w:val="0"/>
          <w:numId w:val="2"/>
        </w:numPr>
        <w:rPr>
          <w:color w:val="auto"/>
          <w:sz w:val="24"/>
          <w:szCs w:val="24"/>
        </w:rPr>
      </w:pPr>
      <w:bookmarkStart w:id="18" w:name="_Toc75977595"/>
      <w:r>
        <w:rPr>
          <w:color w:val="auto"/>
          <w:sz w:val="24"/>
          <w:szCs w:val="24"/>
        </w:rPr>
        <w:t>NAVEGADOR DE INTERNET</w:t>
      </w:r>
      <w:bookmarkEnd w:id="18"/>
    </w:p>
    <w:p w:rsidR="00055663" w:rsidRDefault="00D13D40" w:rsidP="00055663">
      <w:pPr>
        <w:ind w:left="720"/>
      </w:pPr>
      <w:r>
        <w:rPr>
          <w:noProof/>
          <w:lang w:val="es-CO" w:eastAsia="es-CO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4444365</wp:posOffset>
            </wp:positionH>
            <wp:positionV relativeFrom="paragraph">
              <wp:posOffset>648335</wp:posOffset>
            </wp:positionV>
            <wp:extent cx="428625" cy="504825"/>
            <wp:effectExtent l="0" t="0" r="9525" b="9525"/>
            <wp:wrapThrough wrapText="bothSides">
              <wp:wrapPolygon edited="0">
                <wp:start x="0" y="0"/>
                <wp:lineTo x="0" y="21192"/>
                <wp:lineTo x="21120" y="21192"/>
                <wp:lineTo x="21120" y="0"/>
                <wp:lineTo x="0" y="0"/>
              </wp:wrapPolygon>
            </wp:wrapThrough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5663">
        <w:t xml:space="preserve">A continuación se realiza instalación del navegador Firefox como navegador utilizado para ejecutar la aplicación, a través de este enlace se muestra la instalación desde la </w:t>
      </w:r>
      <w:hyperlink r:id="rId29" w:history="1">
        <w:r w:rsidR="00055663" w:rsidRPr="00055663">
          <w:rPr>
            <w:rStyle w:val="Hipervnculo"/>
          </w:rPr>
          <w:t>página oficial</w:t>
        </w:r>
      </w:hyperlink>
      <w:r w:rsidR="00055663">
        <w:t xml:space="preserve"> de Firefox.</w:t>
      </w:r>
      <w:r w:rsidR="006A3DBE">
        <w:t xml:space="preserve"> Antes de instalar el navegador consultar los requisitos mínimos de instalación dando clic </w:t>
      </w:r>
      <w:hyperlink r:id="rId30" w:history="1">
        <w:r w:rsidR="006A3DBE" w:rsidRPr="006A3DBE">
          <w:rPr>
            <w:rStyle w:val="Hipervnculo"/>
          </w:rPr>
          <w:t>Aquí</w:t>
        </w:r>
      </w:hyperlink>
      <w:r w:rsidR="006A3DBE">
        <w:t xml:space="preserve">  </w:t>
      </w:r>
    </w:p>
    <w:p w:rsidR="00E31E21" w:rsidRDefault="00D13D40" w:rsidP="00055663">
      <w:pPr>
        <w:ind w:left="720"/>
      </w:pPr>
      <w:r>
        <w:t xml:space="preserve">Para </w:t>
      </w:r>
      <w:r w:rsidR="00E31E21">
        <w:t>Actualiza</w:t>
      </w:r>
      <w:r>
        <w:t>r el navegador, damos clic en la esquina superior derecha  y luego vamos a la parte de abajo donde dice ayuda, posterior mente en “Acerca de Firefox”</w:t>
      </w:r>
    </w:p>
    <w:p w:rsidR="00D13D40" w:rsidRPr="00D13D40" w:rsidRDefault="00D13D40" w:rsidP="00055663">
      <w:pPr>
        <w:ind w:left="720"/>
        <w:rPr>
          <w:lang w:val="es-CO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2558415</wp:posOffset>
            </wp:positionH>
            <wp:positionV relativeFrom="paragraph">
              <wp:posOffset>703580</wp:posOffset>
            </wp:positionV>
            <wp:extent cx="2619375" cy="1876425"/>
            <wp:effectExtent l="0" t="0" r="9525" b="9525"/>
            <wp:wrapThrough wrapText="bothSides">
              <wp:wrapPolygon edited="0">
                <wp:start x="0" y="0"/>
                <wp:lineTo x="0" y="21490"/>
                <wp:lineTo x="21521" y="21490"/>
                <wp:lineTo x="21521" y="0"/>
                <wp:lineTo x="0" y="0"/>
              </wp:wrapPolygon>
            </wp:wrapThrough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CO" w:eastAsia="es-CO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367665</wp:posOffset>
            </wp:positionH>
            <wp:positionV relativeFrom="paragraph">
              <wp:posOffset>90170</wp:posOffset>
            </wp:positionV>
            <wp:extent cx="1710055" cy="3514725"/>
            <wp:effectExtent l="0" t="0" r="4445" b="9525"/>
            <wp:wrapThrough wrapText="bothSides">
              <wp:wrapPolygon edited="0">
                <wp:start x="0" y="0"/>
                <wp:lineTo x="0" y="21541"/>
                <wp:lineTo x="21416" y="21541"/>
                <wp:lineTo x="21416" y="0"/>
                <wp:lineTo x="0" y="0"/>
              </wp:wrapPolygon>
            </wp:wrapThrough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05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3D40" w:rsidRDefault="00D13D40" w:rsidP="00055663">
      <w:pPr>
        <w:ind w:left="720"/>
        <w:rPr>
          <w:noProof/>
          <w:lang w:val="es-CO" w:eastAsia="es-CO"/>
        </w:rPr>
      </w:pPr>
    </w:p>
    <w:p w:rsidR="00D13D40" w:rsidRDefault="00D13D40" w:rsidP="00055663">
      <w:pPr>
        <w:ind w:left="720"/>
        <w:rPr>
          <w:noProof/>
          <w:lang w:val="es-CO" w:eastAsia="es-CO"/>
        </w:rPr>
      </w:pPr>
    </w:p>
    <w:p w:rsidR="00D13D40" w:rsidRDefault="00D13D40" w:rsidP="00055663">
      <w:pPr>
        <w:ind w:left="720"/>
        <w:rPr>
          <w:noProof/>
          <w:lang w:val="es-CO" w:eastAsia="es-CO"/>
        </w:rPr>
      </w:pPr>
    </w:p>
    <w:p w:rsidR="00D13D40" w:rsidRDefault="00D13D40" w:rsidP="00055663">
      <w:pPr>
        <w:ind w:left="720"/>
        <w:rPr>
          <w:noProof/>
          <w:lang w:val="es-CO" w:eastAsia="es-CO"/>
        </w:rPr>
      </w:pPr>
    </w:p>
    <w:p w:rsidR="00D13D40" w:rsidRDefault="00D13D40" w:rsidP="00055663">
      <w:pPr>
        <w:ind w:left="720"/>
        <w:rPr>
          <w:noProof/>
          <w:lang w:val="es-CO" w:eastAsia="es-CO"/>
        </w:rPr>
      </w:pPr>
    </w:p>
    <w:p w:rsidR="00D13D40" w:rsidRDefault="00D13D40" w:rsidP="00055663">
      <w:pPr>
        <w:ind w:left="720"/>
        <w:rPr>
          <w:noProof/>
          <w:lang w:val="es-CO" w:eastAsia="es-CO"/>
        </w:rPr>
      </w:pPr>
    </w:p>
    <w:p w:rsidR="00D13D40" w:rsidRDefault="00D13D40" w:rsidP="00055663">
      <w:pPr>
        <w:ind w:left="720"/>
        <w:rPr>
          <w:noProof/>
          <w:lang w:val="es-CO" w:eastAsia="es-CO"/>
        </w:rPr>
      </w:pPr>
    </w:p>
    <w:p w:rsidR="00D13D40" w:rsidRDefault="00D13D40" w:rsidP="00055663">
      <w:pPr>
        <w:ind w:left="720"/>
        <w:rPr>
          <w:noProof/>
          <w:lang w:val="es-CO" w:eastAsia="es-CO"/>
        </w:rPr>
      </w:pPr>
    </w:p>
    <w:p w:rsidR="00D13D40" w:rsidRDefault="00D13D40" w:rsidP="00055663">
      <w:pPr>
        <w:ind w:left="720"/>
        <w:rPr>
          <w:noProof/>
          <w:lang w:val="es-CO" w:eastAsia="es-CO"/>
        </w:rPr>
      </w:pPr>
    </w:p>
    <w:p w:rsidR="00D13D40" w:rsidRDefault="00D13D40" w:rsidP="00055663">
      <w:pPr>
        <w:ind w:left="720"/>
        <w:rPr>
          <w:noProof/>
          <w:lang w:val="es-CO" w:eastAsia="es-CO"/>
        </w:rPr>
      </w:pPr>
    </w:p>
    <w:p w:rsidR="00D13D40" w:rsidRDefault="00D13D40" w:rsidP="00055663">
      <w:pPr>
        <w:ind w:left="720"/>
        <w:rPr>
          <w:noProof/>
          <w:lang w:val="es-CO" w:eastAsia="es-CO"/>
        </w:rPr>
      </w:pPr>
    </w:p>
    <w:p w:rsidR="00C00AA7" w:rsidRDefault="00C00AA7" w:rsidP="00055663">
      <w:pPr>
        <w:ind w:left="720"/>
        <w:rPr>
          <w:noProof/>
          <w:lang w:val="es-CO" w:eastAsia="es-CO"/>
        </w:rPr>
      </w:pPr>
    </w:p>
    <w:p w:rsidR="00C00AA7" w:rsidRDefault="00C00AA7" w:rsidP="00C00AA7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bookmarkStart w:id="19" w:name="_Toc75977596"/>
      <w:r>
        <w:rPr>
          <w:color w:val="auto"/>
          <w:sz w:val="24"/>
          <w:szCs w:val="24"/>
        </w:rPr>
        <w:lastRenderedPageBreak/>
        <w:t>Actualización del Navegador web a la última versión estable.</w:t>
      </w:r>
      <w:bookmarkEnd w:id="19"/>
    </w:p>
    <w:p w:rsidR="00D13D40" w:rsidRDefault="00D13D40" w:rsidP="00C00AA7">
      <w:pPr>
        <w:ind w:left="720" w:firstLine="360"/>
        <w:rPr>
          <w:noProof/>
          <w:lang w:val="es-CO" w:eastAsia="es-CO"/>
        </w:rPr>
      </w:pPr>
      <w:r>
        <w:rPr>
          <w:noProof/>
          <w:lang w:val="es-CO" w:eastAsia="es-CO"/>
        </w:rPr>
        <w:t>Nos muestra una ventana como la siguiente, automaticamente empiezara su actualizacion.</w:t>
      </w:r>
    </w:p>
    <w:p w:rsidR="00CB48EA" w:rsidRDefault="00E31E21" w:rsidP="00055663">
      <w:pPr>
        <w:ind w:left="720"/>
      </w:pPr>
      <w:r>
        <w:rPr>
          <w:noProof/>
          <w:lang w:val="es-CO" w:eastAsia="es-CO"/>
        </w:rPr>
        <w:drawing>
          <wp:inline distT="0" distB="0" distL="0" distR="0" wp14:anchorId="23190BD1" wp14:editId="61B7C23F">
            <wp:extent cx="6296025" cy="355282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AA7" w:rsidRDefault="00C00AA7" w:rsidP="00CC5A06">
      <w:pPr>
        <w:pStyle w:val="Ttulo2"/>
        <w:numPr>
          <w:ilvl w:val="1"/>
          <w:numId w:val="2"/>
        </w:numPr>
        <w:spacing w:line="360" w:lineRule="auto"/>
        <w:ind w:left="720"/>
      </w:pPr>
      <w:bookmarkStart w:id="20" w:name="_Toc75977597"/>
      <w:r w:rsidRPr="00C00AA7">
        <w:rPr>
          <w:color w:val="auto"/>
          <w:sz w:val="24"/>
          <w:szCs w:val="24"/>
        </w:rPr>
        <w:t>Actualización finalizada de Firefox Browser</w:t>
      </w:r>
      <w:bookmarkEnd w:id="20"/>
      <w:r w:rsidRPr="00C00AA7">
        <w:rPr>
          <w:color w:val="auto"/>
          <w:sz w:val="24"/>
          <w:szCs w:val="24"/>
        </w:rPr>
        <w:t xml:space="preserve"> </w:t>
      </w:r>
    </w:p>
    <w:p w:rsidR="00D13D40" w:rsidRDefault="00D13D40" w:rsidP="00055663">
      <w:pPr>
        <w:ind w:left="720"/>
      </w:pPr>
      <w:r>
        <w:t>Lo cual al finalizar mostrar la última versión estable recomendada.</w:t>
      </w:r>
    </w:p>
    <w:p w:rsidR="00D13D40" w:rsidRDefault="00D13D40" w:rsidP="00055663">
      <w:pPr>
        <w:ind w:left="720"/>
      </w:pPr>
      <w:r>
        <w:rPr>
          <w:noProof/>
          <w:lang w:val="es-CO" w:eastAsia="es-CO"/>
        </w:rPr>
        <w:drawing>
          <wp:inline distT="0" distB="0" distL="0" distR="0" wp14:anchorId="28A53837" wp14:editId="55BAF311">
            <wp:extent cx="6210300" cy="341947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C52" w:rsidRDefault="00376C52" w:rsidP="00055663">
      <w:pPr>
        <w:ind w:left="720"/>
      </w:pPr>
    </w:p>
    <w:p w:rsidR="00376C52" w:rsidRDefault="00376C52" w:rsidP="00055663">
      <w:pPr>
        <w:ind w:left="720"/>
      </w:pPr>
    </w:p>
    <w:p w:rsidR="00376C52" w:rsidRDefault="00376C52" w:rsidP="00055663">
      <w:pPr>
        <w:ind w:left="720"/>
      </w:pPr>
    </w:p>
    <w:p w:rsidR="00376C52" w:rsidRDefault="00376C52" w:rsidP="00055663">
      <w:pPr>
        <w:ind w:left="720"/>
      </w:pPr>
    </w:p>
    <w:p w:rsidR="00376C52" w:rsidRDefault="00376C52" w:rsidP="00055663">
      <w:pPr>
        <w:ind w:left="720"/>
      </w:pPr>
    </w:p>
    <w:p w:rsidR="00F308BF" w:rsidRDefault="00077892" w:rsidP="0091166F">
      <w:pPr>
        <w:pStyle w:val="Ttulo1"/>
        <w:numPr>
          <w:ilvl w:val="0"/>
          <w:numId w:val="2"/>
        </w:numPr>
        <w:rPr>
          <w:color w:val="auto"/>
          <w:sz w:val="24"/>
          <w:szCs w:val="24"/>
        </w:rPr>
      </w:pPr>
      <w:bookmarkStart w:id="21" w:name="_Toc75977598"/>
      <w:r>
        <w:rPr>
          <w:color w:val="auto"/>
          <w:sz w:val="24"/>
          <w:szCs w:val="24"/>
        </w:rPr>
        <w:t>SERVIDOR WEB (SOFTWARE Y PUESTA EN MARCHA)</w:t>
      </w:r>
      <w:bookmarkEnd w:id="21"/>
    </w:p>
    <w:p w:rsidR="00376C52" w:rsidRDefault="00376C52" w:rsidP="00376C52"/>
    <w:p w:rsidR="00376C52" w:rsidRDefault="00376C52" w:rsidP="00376C52"/>
    <w:p w:rsidR="001F2C53" w:rsidRDefault="00904CCF" w:rsidP="00376C52">
      <w:r>
        <w:rPr>
          <w:noProof/>
          <w:lang w:val="es-CO" w:eastAsia="es-CO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-577850</wp:posOffset>
            </wp:positionH>
            <wp:positionV relativeFrom="paragraph">
              <wp:posOffset>380365</wp:posOffset>
            </wp:positionV>
            <wp:extent cx="7539861" cy="3819525"/>
            <wp:effectExtent l="0" t="0" r="4445" b="0"/>
            <wp:wrapThrough wrapText="bothSides">
              <wp:wrapPolygon edited="0">
                <wp:start x="0" y="0"/>
                <wp:lineTo x="0" y="21438"/>
                <wp:lineTo x="21558" y="21438"/>
                <wp:lineTo x="21558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861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2D28" w:rsidRDefault="00532D28" w:rsidP="00376C52"/>
    <w:p w:rsidR="00532D28" w:rsidRDefault="00532D28" w:rsidP="00376C52"/>
    <w:p w:rsidR="00532D28" w:rsidRDefault="00532D28" w:rsidP="00376C52"/>
    <w:p w:rsidR="00532D28" w:rsidRDefault="00532D28" w:rsidP="00376C52"/>
    <w:p w:rsidR="00532D28" w:rsidRDefault="00532D28" w:rsidP="00376C52"/>
    <w:p w:rsidR="00532D28" w:rsidRDefault="00532D28" w:rsidP="00376C52"/>
    <w:p w:rsidR="00532D28" w:rsidRDefault="00532D28" w:rsidP="00376C52"/>
    <w:p w:rsidR="00532D28" w:rsidRDefault="00532D28" w:rsidP="00376C52"/>
    <w:p w:rsidR="00532D28" w:rsidRDefault="00532D28" w:rsidP="00376C52"/>
    <w:p w:rsidR="00532D28" w:rsidRDefault="00532D28" w:rsidP="00376C52"/>
    <w:p w:rsidR="00532D28" w:rsidRDefault="00532D28" w:rsidP="00376C52"/>
    <w:p w:rsidR="00C00AA7" w:rsidRDefault="00C00AA7" w:rsidP="00C00AA7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bookmarkStart w:id="22" w:name="_Toc75977599"/>
      <w:r>
        <w:rPr>
          <w:color w:val="auto"/>
          <w:sz w:val="24"/>
          <w:szCs w:val="24"/>
        </w:rPr>
        <w:lastRenderedPageBreak/>
        <w:t>Panel de control de</w:t>
      </w:r>
      <w:r w:rsidR="00D93102">
        <w:rPr>
          <w:color w:val="auto"/>
          <w:sz w:val="24"/>
          <w:szCs w:val="24"/>
        </w:rPr>
        <w:t>l Hosting</w:t>
      </w:r>
      <w:r w:rsidR="00CE7733">
        <w:rPr>
          <w:color w:val="auto"/>
          <w:sz w:val="24"/>
          <w:szCs w:val="24"/>
        </w:rPr>
        <w:t xml:space="preserve"> 000webHosting Base de datos</w:t>
      </w:r>
      <w:bookmarkEnd w:id="22"/>
    </w:p>
    <w:p w:rsidR="00CE7733" w:rsidRDefault="00CE7733" w:rsidP="00CE7733">
      <w:r>
        <w:rPr>
          <w:noProof/>
          <w:lang w:val="es-CO" w:eastAsia="es-CO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-200660</wp:posOffset>
            </wp:positionH>
            <wp:positionV relativeFrom="paragraph">
              <wp:posOffset>143510</wp:posOffset>
            </wp:positionV>
            <wp:extent cx="6057900" cy="2711450"/>
            <wp:effectExtent l="0" t="0" r="0" b="0"/>
            <wp:wrapThrough wrapText="bothSides">
              <wp:wrapPolygon edited="0">
                <wp:start x="0" y="0"/>
                <wp:lineTo x="0" y="21398"/>
                <wp:lineTo x="21532" y="21398"/>
                <wp:lineTo x="21532" y="0"/>
                <wp:lineTo x="0" y="0"/>
              </wp:wrapPolygon>
            </wp:wrapThrough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7733" w:rsidRDefault="00CE7733" w:rsidP="00CE7733"/>
    <w:p w:rsidR="00CE7733" w:rsidRDefault="00CE7733" w:rsidP="00CE7733"/>
    <w:p w:rsidR="00CE7733" w:rsidRDefault="00CE7733" w:rsidP="00CE7733"/>
    <w:p w:rsidR="00CE7733" w:rsidRDefault="00CE7733" w:rsidP="00CE7733"/>
    <w:p w:rsidR="00CE7733" w:rsidRDefault="00CE7733" w:rsidP="00CE7733"/>
    <w:p w:rsidR="00CE7733" w:rsidRDefault="00CE7733" w:rsidP="00CE7733"/>
    <w:p w:rsidR="00CE7733" w:rsidRDefault="00CE7733" w:rsidP="00CE7733"/>
    <w:p w:rsidR="00CE7733" w:rsidRDefault="00CE7733" w:rsidP="00CE7733"/>
    <w:p w:rsidR="00CE7733" w:rsidRDefault="00CE7733" w:rsidP="00CE7733"/>
    <w:p w:rsidR="00CE7733" w:rsidRDefault="00CE7733" w:rsidP="009A109E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bookmarkStart w:id="23" w:name="_Toc75977600"/>
      <w:r>
        <w:rPr>
          <w:color w:val="auto"/>
          <w:sz w:val="24"/>
          <w:szCs w:val="24"/>
        </w:rPr>
        <w:t xml:space="preserve">Panel de control del Hosting 000webHosting </w:t>
      </w:r>
      <w:r w:rsidR="000E632A">
        <w:rPr>
          <w:color w:val="auto"/>
          <w:sz w:val="24"/>
          <w:szCs w:val="24"/>
        </w:rPr>
        <w:t>y PhpMyAdmin</w:t>
      </w:r>
      <w:bookmarkEnd w:id="23"/>
    </w:p>
    <w:p w:rsidR="00CE7733" w:rsidRDefault="000E632A" w:rsidP="00CE7733">
      <w:r>
        <w:rPr>
          <w:noProof/>
          <w:lang w:val="es-CO" w:eastAsia="es-CO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-89535</wp:posOffset>
            </wp:positionH>
            <wp:positionV relativeFrom="paragraph">
              <wp:posOffset>333375</wp:posOffset>
            </wp:positionV>
            <wp:extent cx="6371590" cy="3403600"/>
            <wp:effectExtent l="0" t="0" r="0" b="6350"/>
            <wp:wrapThrough wrapText="bothSides">
              <wp:wrapPolygon edited="0">
                <wp:start x="0" y="0"/>
                <wp:lineTo x="0" y="21519"/>
                <wp:lineTo x="21505" y="21519"/>
                <wp:lineTo x="21505" y="0"/>
                <wp:lineTo x="0" y="0"/>
              </wp:wrapPolygon>
            </wp:wrapThrough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632A" w:rsidRDefault="000E632A" w:rsidP="00CE7733"/>
    <w:p w:rsidR="000E632A" w:rsidRDefault="000E632A" w:rsidP="00CE7733"/>
    <w:p w:rsidR="000E632A" w:rsidRDefault="000E632A" w:rsidP="00CE7733"/>
    <w:p w:rsidR="000E632A" w:rsidRDefault="000E632A" w:rsidP="00CE7733"/>
    <w:p w:rsidR="000E632A" w:rsidRDefault="000E632A" w:rsidP="00CE7733"/>
    <w:p w:rsidR="000E632A" w:rsidRDefault="000E632A" w:rsidP="00CE7733"/>
    <w:p w:rsidR="000E632A" w:rsidRDefault="000E632A" w:rsidP="00CE7733"/>
    <w:p w:rsidR="00CE7733" w:rsidRDefault="00CE7733" w:rsidP="00CE7733"/>
    <w:p w:rsidR="007531BE" w:rsidRDefault="000E632A" w:rsidP="00096181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bookmarkStart w:id="24" w:name="_Toc75977601"/>
      <w:r w:rsidRPr="007531BE">
        <w:rPr>
          <w:color w:val="auto"/>
          <w:sz w:val="24"/>
          <w:szCs w:val="24"/>
        </w:rPr>
        <w:t xml:space="preserve">Panel de control del Hosting 000webHosting y </w:t>
      </w:r>
      <w:proofErr w:type="spellStart"/>
      <w:r w:rsidRPr="007531BE">
        <w:rPr>
          <w:color w:val="auto"/>
          <w:sz w:val="24"/>
          <w:szCs w:val="24"/>
        </w:rPr>
        <w:t>public_html</w:t>
      </w:r>
      <w:bookmarkEnd w:id="24"/>
      <w:proofErr w:type="spellEnd"/>
    </w:p>
    <w:p w:rsidR="00D71B68" w:rsidRDefault="00D71B68" w:rsidP="00D71B68"/>
    <w:p w:rsidR="00D71B68" w:rsidRDefault="00D71B68" w:rsidP="00D71B68">
      <w:r>
        <w:rPr>
          <w:noProof/>
          <w:lang w:val="es-CO" w:eastAsia="es-CO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469265</wp:posOffset>
            </wp:positionV>
            <wp:extent cx="6371590" cy="2532380"/>
            <wp:effectExtent l="0" t="0" r="0" b="1270"/>
            <wp:wrapThrough wrapText="bothSides">
              <wp:wrapPolygon edited="0">
                <wp:start x="0" y="0"/>
                <wp:lineTo x="0" y="21448"/>
                <wp:lineTo x="21505" y="21448"/>
                <wp:lineTo x="21505" y="0"/>
                <wp:lineTo x="0" y="0"/>
              </wp:wrapPolygon>
            </wp:wrapThrough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1B68" w:rsidRPr="00D71B68" w:rsidRDefault="00D71B68" w:rsidP="00D71B68"/>
    <w:p w:rsidR="007531BE" w:rsidRDefault="007531BE" w:rsidP="007531BE"/>
    <w:p w:rsidR="007531BE" w:rsidRDefault="007531BE" w:rsidP="007531BE"/>
    <w:p w:rsidR="007531BE" w:rsidRDefault="007531BE" w:rsidP="007531BE"/>
    <w:p w:rsidR="007531BE" w:rsidRDefault="007531BE" w:rsidP="007531BE"/>
    <w:p w:rsidR="007531BE" w:rsidRDefault="007531BE" w:rsidP="007531BE"/>
    <w:p w:rsidR="007531BE" w:rsidRDefault="007531BE" w:rsidP="007531BE"/>
    <w:p w:rsidR="007531BE" w:rsidRDefault="007531BE" w:rsidP="007531BE"/>
    <w:p w:rsidR="007531BE" w:rsidRDefault="007531BE" w:rsidP="007531BE"/>
    <w:p w:rsidR="007531BE" w:rsidRPr="007531BE" w:rsidRDefault="007531BE" w:rsidP="007531BE"/>
    <w:p w:rsidR="00D71B68" w:rsidRDefault="00D71B68" w:rsidP="004037D9">
      <w:pPr>
        <w:pStyle w:val="Ttulo2"/>
        <w:numPr>
          <w:ilvl w:val="1"/>
          <w:numId w:val="13"/>
        </w:numPr>
        <w:spacing w:line="360" w:lineRule="auto"/>
        <w:rPr>
          <w:color w:val="auto"/>
          <w:sz w:val="24"/>
          <w:szCs w:val="24"/>
        </w:rPr>
      </w:pPr>
      <w:bookmarkStart w:id="25" w:name="_Toc75977602"/>
      <w:proofErr w:type="spellStart"/>
      <w:r>
        <w:rPr>
          <w:color w:val="auto"/>
          <w:sz w:val="24"/>
          <w:szCs w:val="24"/>
        </w:rPr>
        <w:lastRenderedPageBreak/>
        <w:t>FileZilla</w:t>
      </w:r>
      <w:proofErr w:type="spellEnd"/>
      <w:r>
        <w:rPr>
          <w:color w:val="auto"/>
          <w:sz w:val="24"/>
          <w:szCs w:val="24"/>
        </w:rPr>
        <w:t xml:space="preserve"> </w:t>
      </w:r>
      <w:r w:rsidR="00FC2441">
        <w:rPr>
          <w:color w:val="auto"/>
          <w:sz w:val="24"/>
          <w:szCs w:val="24"/>
        </w:rPr>
        <w:t xml:space="preserve">Ftp que permite </w:t>
      </w:r>
      <w:r>
        <w:rPr>
          <w:color w:val="auto"/>
          <w:sz w:val="24"/>
          <w:szCs w:val="24"/>
        </w:rPr>
        <w:t xml:space="preserve">subir los archivos al </w:t>
      </w:r>
      <w:r w:rsidRPr="007531BE">
        <w:rPr>
          <w:color w:val="auto"/>
          <w:sz w:val="24"/>
          <w:szCs w:val="24"/>
        </w:rPr>
        <w:t xml:space="preserve">Hosting 000webHosting y </w:t>
      </w:r>
      <w:r>
        <w:rPr>
          <w:color w:val="auto"/>
          <w:sz w:val="24"/>
          <w:szCs w:val="24"/>
        </w:rPr>
        <w:t xml:space="preserve">a la carpeta </w:t>
      </w:r>
      <w:proofErr w:type="spellStart"/>
      <w:r w:rsidRPr="007531BE">
        <w:rPr>
          <w:color w:val="auto"/>
          <w:sz w:val="24"/>
          <w:szCs w:val="24"/>
        </w:rPr>
        <w:t>public_html</w:t>
      </w:r>
      <w:bookmarkEnd w:id="25"/>
      <w:proofErr w:type="spellEnd"/>
    </w:p>
    <w:p w:rsidR="007531BE" w:rsidRDefault="007531BE" w:rsidP="007531BE">
      <w:pPr>
        <w:pStyle w:val="Ttulo2"/>
        <w:spacing w:line="360" w:lineRule="auto"/>
        <w:rPr>
          <w:color w:val="auto"/>
          <w:sz w:val="24"/>
          <w:szCs w:val="24"/>
        </w:rPr>
      </w:pPr>
    </w:p>
    <w:p w:rsidR="007531BE" w:rsidRDefault="00E02379" w:rsidP="007531BE">
      <w:pPr>
        <w:pStyle w:val="Ttulo2"/>
        <w:spacing w:line="360" w:lineRule="auto"/>
        <w:rPr>
          <w:color w:val="auto"/>
          <w:sz w:val="24"/>
          <w:szCs w:val="24"/>
        </w:rPr>
      </w:pPr>
      <w:bookmarkStart w:id="26" w:name="_Toc75977603"/>
      <w:r>
        <w:rPr>
          <w:noProof/>
          <w:lang w:val="es-CO" w:eastAsia="es-CO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-441960</wp:posOffset>
            </wp:positionH>
            <wp:positionV relativeFrom="paragraph">
              <wp:posOffset>360045</wp:posOffset>
            </wp:positionV>
            <wp:extent cx="7258050" cy="3966210"/>
            <wp:effectExtent l="0" t="0" r="0" b="0"/>
            <wp:wrapThrough wrapText="bothSides">
              <wp:wrapPolygon edited="0">
                <wp:start x="0" y="0"/>
                <wp:lineTo x="0" y="21476"/>
                <wp:lineTo x="21543" y="21476"/>
                <wp:lineTo x="21543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6"/>
    </w:p>
    <w:p w:rsidR="007531BE" w:rsidRDefault="007531BE" w:rsidP="007531BE">
      <w:pPr>
        <w:pStyle w:val="Ttulo2"/>
        <w:spacing w:line="360" w:lineRule="auto"/>
        <w:rPr>
          <w:color w:val="auto"/>
          <w:sz w:val="24"/>
          <w:szCs w:val="24"/>
        </w:rPr>
      </w:pPr>
    </w:p>
    <w:p w:rsidR="007531BE" w:rsidRDefault="007531BE" w:rsidP="007531BE">
      <w:pPr>
        <w:pStyle w:val="Ttulo2"/>
        <w:spacing w:line="360" w:lineRule="auto"/>
        <w:rPr>
          <w:color w:val="auto"/>
          <w:sz w:val="24"/>
          <w:szCs w:val="24"/>
        </w:rPr>
      </w:pPr>
    </w:p>
    <w:p w:rsidR="007531BE" w:rsidRDefault="007531BE" w:rsidP="007531BE">
      <w:pPr>
        <w:pStyle w:val="Ttulo2"/>
        <w:spacing w:line="360" w:lineRule="auto"/>
        <w:rPr>
          <w:color w:val="auto"/>
          <w:sz w:val="24"/>
          <w:szCs w:val="24"/>
        </w:rPr>
      </w:pPr>
    </w:p>
    <w:p w:rsidR="007531BE" w:rsidRDefault="007531BE" w:rsidP="007531BE">
      <w:pPr>
        <w:pStyle w:val="Ttulo2"/>
        <w:spacing w:line="360" w:lineRule="auto"/>
        <w:rPr>
          <w:color w:val="auto"/>
          <w:sz w:val="24"/>
          <w:szCs w:val="24"/>
        </w:rPr>
      </w:pPr>
    </w:p>
    <w:p w:rsidR="007531BE" w:rsidRDefault="007531BE" w:rsidP="007531BE">
      <w:pPr>
        <w:pStyle w:val="Ttulo2"/>
        <w:spacing w:line="360" w:lineRule="auto"/>
        <w:rPr>
          <w:color w:val="auto"/>
          <w:sz w:val="24"/>
          <w:szCs w:val="24"/>
        </w:rPr>
      </w:pPr>
    </w:p>
    <w:p w:rsidR="007531BE" w:rsidRDefault="007531BE" w:rsidP="007531BE">
      <w:pPr>
        <w:pStyle w:val="Ttulo2"/>
        <w:spacing w:line="360" w:lineRule="auto"/>
        <w:rPr>
          <w:color w:val="auto"/>
          <w:sz w:val="24"/>
          <w:szCs w:val="24"/>
        </w:rPr>
      </w:pPr>
    </w:p>
    <w:p w:rsidR="007531BE" w:rsidRDefault="007531BE" w:rsidP="007531BE">
      <w:pPr>
        <w:pStyle w:val="Ttulo2"/>
        <w:spacing w:line="360" w:lineRule="auto"/>
        <w:rPr>
          <w:color w:val="auto"/>
          <w:sz w:val="24"/>
          <w:szCs w:val="24"/>
        </w:rPr>
      </w:pPr>
    </w:p>
    <w:p w:rsidR="00532D28" w:rsidRDefault="00532D28" w:rsidP="007531BE">
      <w:pPr>
        <w:pStyle w:val="Ttulo2"/>
        <w:spacing w:line="360" w:lineRule="auto"/>
      </w:pPr>
    </w:p>
    <w:sectPr w:rsidR="00532D28" w:rsidSect="00AB02A7">
      <w:footerReference w:type="default" r:id="rId4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0093" w:rsidRDefault="008A0093">
      <w:r>
        <w:separator/>
      </w:r>
    </w:p>
    <w:p w:rsidR="008A0093" w:rsidRDefault="008A0093"/>
  </w:endnote>
  <w:endnote w:type="continuationSeparator" w:id="0">
    <w:p w:rsidR="008A0093" w:rsidRDefault="008A0093">
      <w:r>
        <w:continuationSeparator/>
      </w:r>
    </w:p>
    <w:p w:rsidR="008A0093" w:rsidRDefault="008A009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:rsidR="00E31E21" w:rsidRDefault="00E31E21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1B4C6F">
          <w:rPr>
            <w:noProof/>
            <w:lang w:bidi="es-ES"/>
          </w:rPr>
          <w:t>12</w:t>
        </w:r>
        <w:r>
          <w:rPr>
            <w:noProof/>
            <w:lang w:bidi="es-ES"/>
          </w:rPr>
          <w:fldChar w:fldCharType="end"/>
        </w:r>
      </w:p>
    </w:sdtContent>
  </w:sdt>
  <w:p w:rsidR="00E31E21" w:rsidRDefault="00E31E21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0093" w:rsidRDefault="008A0093">
      <w:r>
        <w:separator/>
      </w:r>
    </w:p>
    <w:p w:rsidR="008A0093" w:rsidRDefault="008A0093"/>
  </w:footnote>
  <w:footnote w:type="continuationSeparator" w:id="0">
    <w:p w:rsidR="008A0093" w:rsidRDefault="008A0093">
      <w:r>
        <w:continuationSeparator/>
      </w:r>
    </w:p>
    <w:p w:rsidR="008A0093" w:rsidRDefault="008A0093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08380B"/>
    <w:multiLevelType w:val="multilevel"/>
    <w:tmpl w:val="53D20B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2685178"/>
    <w:multiLevelType w:val="multilevel"/>
    <w:tmpl w:val="6FD266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A561336"/>
    <w:multiLevelType w:val="multilevel"/>
    <w:tmpl w:val="6FD266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BA94F79"/>
    <w:multiLevelType w:val="multilevel"/>
    <w:tmpl w:val="6EFE87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1BB05C97"/>
    <w:multiLevelType w:val="multilevel"/>
    <w:tmpl w:val="6FD266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16A25ED"/>
    <w:multiLevelType w:val="multilevel"/>
    <w:tmpl w:val="44D8720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41BC7A99"/>
    <w:multiLevelType w:val="multilevel"/>
    <w:tmpl w:val="53D20B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4403744A"/>
    <w:multiLevelType w:val="multilevel"/>
    <w:tmpl w:val="6FD266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46282F01"/>
    <w:multiLevelType w:val="multilevel"/>
    <w:tmpl w:val="C6985A70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4D311954"/>
    <w:multiLevelType w:val="hybridMultilevel"/>
    <w:tmpl w:val="B89CCC8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6305F9"/>
    <w:multiLevelType w:val="multilevel"/>
    <w:tmpl w:val="6FD266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642C358F"/>
    <w:multiLevelType w:val="multilevel"/>
    <w:tmpl w:val="6FD266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75F468A8"/>
    <w:multiLevelType w:val="multilevel"/>
    <w:tmpl w:val="53D20B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3"/>
  </w:num>
  <w:num w:numId="2">
    <w:abstractNumId w:val="10"/>
  </w:num>
  <w:num w:numId="3">
    <w:abstractNumId w:val="9"/>
  </w:num>
  <w:num w:numId="4">
    <w:abstractNumId w:val="12"/>
  </w:num>
  <w:num w:numId="5">
    <w:abstractNumId w:val="0"/>
  </w:num>
  <w:num w:numId="6">
    <w:abstractNumId w:val="6"/>
  </w:num>
  <w:num w:numId="7">
    <w:abstractNumId w:val="11"/>
  </w:num>
  <w:num w:numId="8">
    <w:abstractNumId w:val="7"/>
  </w:num>
  <w:num w:numId="9">
    <w:abstractNumId w:val="2"/>
  </w:num>
  <w:num w:numId="10">
    <w:abstractNumId w:val="4"/>
  </w:num>
  <w:num w:numId="11">
    <w:abstractNumId w:val="1"/>
  </w:num>
  <w:num w:numId="12">
    <w:abstractNumId w:val="5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818"/>
    <w:rsid w:val="00005CCA"/>
    <w:rsid w:val="0002482E"/>
    <w:rsid w:val="00050324"/>
    <w:rsid w:val="000509BC"/>
    <w:rsid w:val="0005285B"/>
    <w:rsid w:val="00055663"/>
    <w:rsid w:val="00056230"/>
    <w:rsid w:val="00061CB4"/>
    <w:rsid w:val="000747A0"/>
    <w:rsid w:val="00077892"/>
    <w:rsid w:val="000A0150"/>
    <w:rsid w:val="000A1A62"/>
    <w:rsid w:val="000A445D"/>
    <w:rsid w:val="000C51BE"/>
    <w:rsid w:val="000E0D72"/>
    <w:rsid w:val="000E632A"/>
    <w:rsid w:val="000E63C9"/>
    <w:rsid w:val="001022D4"/>
    <w:rsid w:val="00130E9D"/>
    <w:rsid w:val="00150A6D"/>
    <w:rsid w:val="001613C6"/>
    <w:rsid w:val="00185B35"/>
    <w:rsid w:val="001A1982"/>
    <w:rsid w:val="001A6582"/>
    <w:rsid w:val="001A6EDE"/>
    <w:rsid w:val="001B3AEB"/>
    <w:rsid w:val="001B4C6F"/>
    <w:rsid w:val="001D724A"/>
    <w:rsid w:val="001E2F92"/>
    <w:rsid w:val="001F2BC8"/>
    <w:rsid w:val="001F2C53"/>
    <w:rsid w:val="001F5F6B"/>
    <w:rsid w:val="00213F67"/>
    <w:rsid w:val="00243EBC"/>
    <w:rsid w:val="002441B2"/>
    <w:rsid w:val="00246A35"/>
    <w:rsid w:val="002836F5"/>
    <w:rsid w:val="00284348"/>
    <w:rsid w:val="002B7632"/>
    <w:rsid w:val="002C309C"/>
    <w:rsid w:val="002F51F5"/>
    <w:rsid w:val="00312137"/>
    <w:rsid w:val="00330359"/>
    <w:rsid w:val="0033762F"/>
    <w:rsid w:val="00360494"/>
    <w:rsid w:val="00365682"/>
    <w:rsid w:val="00366C7E"/>
    <w:rsid w:val="00367216"/>
    <w:rsid w:val="00376C52"/>
    <w:rsid w:val="00384EA3"/>
    <w:rsid w:val="003906C9"/>
    <w:rsid w:val="003A39A1"/>
    <w:rsid w:val="003B6A2A"/>
    <w:rsid w:val="003C2191"/>
    <w:rsid w:val="003C63BB"/>
    <w:rsid w:val="003D3211"/>
    <w:rsid w:val="003D3863"/>
    <w:rsid w:val="004037D9"/>
    <w:rsid w:val="004110DE"/>
    <w:rsid w:val="004174A4"/>
    <w:rsid w:val="0044085A"/>
    <w:rsid w:val="00493987"/>
    <w:rsid w:val="004B21A5"/>
    <w:rsid w:val="004B7A69"/>
    <w:rsid w:val="004E5FEE"/>
    <w:rsid w:val="005037F0"/>
    <w:rsid w:val="00516A86"/>
    <w:rsid w:val="005275F6"/>
    <w:rsid w:val="00532D28"/>
    <w:rsid w:val="005408ED"/>
    <w:rsid w:val="00572102"/>
    <w:rsid w:val="00575917"/>
    <w:rsid w:val="005765BA"/>
    <w:rsid w:val="005A1818"/>
    <w:rsid w:val="005B2035"/>
    <w:rsid w:val="005B68B0"/>
    <w:rsid w:val="005C0368"/>
    <w:rsid w:val="005D384D"/>
    <w:rsid w:val="005F1BB0"/>
    <w:rsid w:val="00600FB9"/>
    <w:rsid w:val="0060679F"/>
    <w:rsid w:val="00610A97"/>
    <w:rsid w:val="00656C4D"/>
    <w:rsid w:val="006650A2"/>
    <w:rsid w:val="006840EA"/>
    <w:rsid w:val="006A3DBE"/>
    <w:rsid w:val="006A4838"/>
    <w:rsid w:val="006A553F"/>
    <w:rsid w:val="006D202D"/>
    <w:rsid w:val="006D43B0"/>
    <w:rsid w:val="006E5716"/>
    <w:rsid w:val="007302B3"/>
    <w:rsid w:val="00730733"/>
    <w:rsid w:val="007309A6"/>
    <w:rsid w:val="00730E3A"/>
    <w:rsid w:val="00736AAF"/>
    <w:rsid w:val="007531BE"/>
    <w:rsid w:val="00765B2A"/>
    <w:rsid w:val="00776B27"/>
    <w:rsid w:val="00783A34"/>
    <w:rsid w:val="007A629C"/>
    <w:rsid w:val="007C6B52"/>
    <w:rsid w:val="007D16C5"/>
    <w:rsid w:val="008116F0"/>
    <w:rsid w:val="00821891"/>
    <w:rsid w:val="00862FE4"/>
    <w:rsid w:val="0086389A"/>
    <w:rsid w:val="0087605E"/>
    <w:rsid w:val="008941AE"/>
    <w:rsid w:val="008A0093"/>
    <w:rsid w:val="008A04BB"/>
    <w:rsid w:val="008A3BC7"/>
    <w:rsid w:val="008B1FEE"/>
    <w:rsid w:val="008C68B2"/>
    <w:rsid w:val="008C7662"/>
    <w:rsid w:val="008E14C1"/>
    <w:rsid w:val="00903C32"/>
    <w:rsid w:val="00904CCF"/>
    <w:rsid w:val="0091166F"/>
    <w:rsid w:val="0091316D"/>
    <w:rsid w:val="00916B16"/>
    <w:rsid w:val="009173B9"/>
    <w:rsid w:val="0093335D"/>
    <w:rsid w:val="0093613E"/>
    <w:rsid w:val="00942698"/>
    <w:rsid w:val="00943026"/>
    <w:rsid w:val="00956536"/>
    <w:rsid w:val="00966B81"/>
    <w:rsid w:val="00977F79"/>
    <w:rsid w:val="009A109E"/>
    <w:rsid w:val="009C7720"/>
    <w:rsid w:val="00A20D9A"/>
    <w:rsid w:val="00A23AFA"/>
    <w:rsid w:val="00A31B3E"/>
    <w:rsid w:val="00A3717B"/>
    <w:rsid w:val="00A532F3"/>
    <w:rsid w:val="00A64252"/>
    <w:rsid w:val="00A81888"/>
    <w:rsid w:val="00A8489E"/>
    <w:rsid w:val="00AA68EC"/>
    <w:rsid w:val="00AB02A7"/>
    <w:rsid w:val="00AC29F3"/>
    <w:rsid w:val="00AE00DC"/>
    <w:rsid w:val="00B231E5"/>
    <w:rsid w:val="00B40059"/>
    <w:rsid w:val="00B87A32"/>
    <w:rsid w:val="00BF7CCF"/>
    <w:rsid w:val="00C00AA7"/>
    <w:rsid w:val="00C02B87"/>
    <w:rsid w:val="00C4086D"/>
    <w:rsid w:val="00C53661"/>
    <w:rsid w:val="00CA1896"/>
    <w:rsid w:val="00CB1EE2"/>
    <w:rsid w:val="00CB48EA"/>
    <w:rsid w:val="00CB5B28"/>
    <w:rsid w:val="00CC7115"/>
    <w:rsid w:val="00CE6D73"/>
    <w:rsid w:val="00CE7733"/>
    <w:rsid w:val="00CF5371"/>
    <w:rsid w:val="00D0323A"/>
    <w:rsid w:val="00D0559F"/>
    <w:rsid w:val="00D064B5"/>
    <w:rsid w:val="00D077E9"/>
    <w:rsid w:val="00D13D40"/>
    <w:rsid w:val="00D14789"/>
    <w:rsid w:val="00D42CB7"/>
    <w:rsid w:val="00D5131B"/>
    <w:rsid w:val="00D5413D"/>
    <w:rsid w:val="00D570A9"/>
    <w:rsid w:val="00D70D02"/>
    <w:rsid w:val="00D71B68"/>
    <w:rsid w:val="00D770C7"/>
    <w:rsid w:val="00D86945"/>
    <w:rsid w:val="00D90290"/>
    <w:rsid w:val="00D93102"/>
    <w:rsid w:val="00DB577D"/>
    <w:rsid w:val="00DC706A"/>
    <w:rsid w:val="00DD152F"/>
    <w:rsid w:val="00DE213F"/>
    <w:rsid w:val="00DF027C"/>
    <w:rsid w:val="00E00A32"/>
    <w:rsid w:val="00E02379"/>
    <w:rsid w:val="00E12E39"/>
    <w:rsid w:val="00E22ACD"/>
    <w:rsid w:val="00E31E21"/>
    <w:rsid w:val="00E620B0"/>
    <w:rsid w:val="00E62959"/>
    <w:rsid w:val="00E6414A"/>
    <w:rsid w:val="00E74CB5"/>
    <w:rsid w:val="00E77AEF"/>
    <w:rsid w:val="00E81B40"/>
    <w:rsid w:val="00EB4726"/>
    <w:rsid w:val="00EB79A2"/>
    <w:rsid w:val="00ED41BF"/>
    <w:rsid w:val="00EF555B"/>
    <w:rsid w:val="00F027BB"/>
    <w:rsid w:val="00F11DCF"/>
    <w:rsid w:val="00F125A7"/>
    <w:rsid w:val="00F162EA"/>
    <w:rsid w:val="00F308BF"/>
    <w:rsid w:val="00F52D27"/>
    <w:rsid w:val="00F535F2"/>
    <w:rsid w:val="00F8272D"/>
    <w:rsid w:val="00F8345D"/>
    <w:rsid w:val="00F83527"/>
    <w:rsid w:val="00F9317C"/>
    <w:rsid w:val="00F96314"/>
    <w:rsid w:val="00F97817"/>
    <w:rsid w:val="00FC2441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CE47AD3A-BFAE-47E9-AC0C-A2789E9E4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08BF"/>
  </w:style>
  <w:style w:type="paragraph" w:styleId="Ttulo1">
    <w:name w:val="heading 1"/>
    <w:basedOn w:val="Normal"/>
    <w:next w:val="Normal"/>
    <w:link w:val="Ttulo1Car"/>
    <w:uiPriority w:val="9"/>
    <w:qFormat/>
    <w:rsid w:val="00F308BF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278079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308B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278079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308B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278079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308B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34ABA2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308B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34ABA2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308B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34ABA2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308B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34ABA2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308B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34ABA2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308B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34ABA2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Puesto">
    <w:name w:val="Title"/>
    <w:basedOn w:val="Normal"/>
    <w:next w:val="Normal"/>
    <w:link w:val="PuestoCar"/>
    <w:uiPriority w:val="10"/>
    <w:qFormat/>
    <w:rsid w:val="00F308B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11D5C" w:themeColor="text1" w:themeTint="D9"/>
      <w:spacing w:val="-15"/>
      <w:sz w:val="96"/>
      <w:szCs w:val="96"/>
    </w:rPr>
  </w:style>
  <w:style w:type="character" w:customStyle="1" w:styleId="PuestoCar">
    <w:name w:val="Puesto Car"/>
    <w:basedOn w:val="Fuentedeprrafopredeter"/>
    <w:link w:val="Puesto"/>
    <w:uiPriority w:val="10"/>
    <w:rsid w:val="00F308BF"/>
    <w:rPr>
      <w:rFonts w:asciiTheme="majorHAnsi" w:eastAsiaTheme="majorEastAsia" w:hAnsiTheme="majorHAnsi" w:cstheme="majorBidi"/>
      <w:color w:val="211D5C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F308B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F308BF"/>
    <w:rPr>
      <w:rFonts w:asciiTheme="majorHAnsi" w:eastAsiaTheme="majorEastAsia" w:hAnsiTheme="majorHAnsi" w:cstheme="majorBidi"/>
      <w:sz w:val="30"/>
      <w:szCs w:val="30"/>
    </w:rPr>
  </w:style>
  <w:style w:type="character" w:customStyle="1" w:styleId="Ttulo1Car">
    <w:name w:val="Título 1 Car"/>
    <w:basedOn w:val="Fuentedeprrafopredeter"/>
    <w:link w:val="Ttulo1"/>
    <w:uiPriority w:val="9"/>
    <w:rsid w:val="00F308BF"/>
    <w:rPr>
      <w:rFonts w:asciiTheme="majorHAnsi" w:eastAsiaTheme="majorEastAsia" w:hAnsiTheme="majorHAnsi" w:cstheme="majorBidi"/>
      <w:color w:val="278079" w:themeColor="accent6" w:themeShade="BF"/>
      <w:sz w:val="40"/>
      <w:szCs w:val="40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9"/>
    <w:rsid w:val="00F308BF"/>
    <w:rPr>
      <w:rFonts w:asciiTheme="majorHAnsi" w:eastAsiaTheme="majorEastAsia" w:hAnsiTheme="majorHAnsi" w:cstheme="majorBidi"/>
      <w:color w:val="278079" w:themeColor="accent6" w:themeShade="BF"/>
      <w:sz w:val="28"/>
      <w:szCs w:val="28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rsid w:val="00DF027C"/>
    <w:rPr>
      <w:b/>
    </w:rPr>
  </w:style>
  <w:style w:type="paragraph" w:customStyle="1" w:styleId="Textodestacado">
    <w:name w:val="Texto destacado"/>
    <w:basedOn w:val="Normal"/>
    <w:link w:val="Carcterdetextodestacado"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qFormat/>
    <w:rsid w:val="005B68B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A65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sz w:val="24"/>
      <w:szCs w:val="24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6A4838"/>
    <w:pPr>
      <w:spacing w:after="100"/>
      <w:ind w:left="280"/>
    </w:pPr>
  </w:style>
  <w:style w:type="character" w:styleId="Hipervnculo">
    <w:name w:val="Hyperlink"/>
    <w:basedOn w:val="Fuentedeprrafopredeter"/>
    <w:uiPriority w:val="99"/>
    <w:unhideWhenUsed/>
    <w:rsid w:val="006A4838"/>
    <w:rPr>
      <w:color w:val="3592CF" w:themeColor="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F308BF"/>
    <w:pPr>
      <w:outlineLvl w:val="9"/>
    </w:pPr>
  </w:style>
  <w:style w:type="paragraph" w:styleId="Descripcin">
    <w:name w:val="caption"/>
    <w:basedOn w:val="Normal"/>
    <w:next w:val="Normal"/>
    <w:uiPriority w:val="35"/>
    <w:unhideWhenUsed/>
    <w:qFormat/>
    <w:rsid w:val="00F308BF"/>
    <w:pPr>
      <w:spacing w:line="240" w:lineRule="auto"/>
    </w:pPr>
    <w:rPr>
      <w:b/>
      <w:bCs/>
      <w:smallCaps/>
      <w:color w:val="3B33A1" w:themeColor="text1" w:themeTint="A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308BF"/>
    <w:rPr>
      <w:rFonts w:asciiTheme="majorHAnsi" w:eastAsiaTheme="majorEastAsia" w:hAnsiTheme="majorHAnsi" w:cstheme="majorBidi"/>
      <w:color w:val="278079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308BF"/>
    <w:rPr>
      <w:rFonts w:asciiTheme="majorHAnsi" w:eastAsiaTheme="majorEastAsia" w:hAnsiTheme="majorHAnsi" w:cstheme="majorBidi"/>
      <w:color w:val="34ABA2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308BF"/>
    <w:rPr>
      <w:rFonts w:asciiTheme="majorHAnsi" w:eastAsiaTheme="majorEastAsia" w:hAnsiTheme="majorHAnsi" w:cstheme="majorBidi"/>
      <w:i/>
      <w:iCs/>
      <w:color w:val="34ABA2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308BF"/>
    <w:rPr>
      <w:rFonts w:asciiTheme="majorHAnsi" w:eastAsiaTheme="majorEastAsia" w:hAnsiTheme="majorHAnsi" w:cstheme="majorBidi"/>
      <w:color w:val="34ABA2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308BF"/>
    <w:rPr>
      <w:rFonts w:asciiTheme="majorHAnsi" w:eastAsiaTheme="majorEastAsia" w:hAnsiTheme="majorHAnsi" w:cstheme="majorBidi"/>
      <w:b/>
      <w:bCs/>
      <w:color w:val="34ABA2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308BF"/>
    <w:rPr>
      <w:rFonts w:asciiTheme="majorHAnsi" w:eastAsiaTheme="majorEastAsia" w:hAnsiTheme="majorHAnsi" w:cstheme="majorBidi"/>
      <w:b/>
      <w:bCs/>
      <w:i/>
      <w:iCs/>
      <w:color w:val="34ABA2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308BF"/>
    <w:rPr>
      <w:rFonts w:asciiTheme="majorHAnsi" w:eastAsiaTheme="majorEastAsia" w:hAnsiTheme="majorHAnsi" w:cstheme="majorBidi"/>
      <w:i/>
      <w:iCs/>
      <w:color w:val="34ABA2" w:themeColor="accent6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F308BF"/>
    <w:rPr>
      <w:b/>
      <w:bCs/>
    </w:rPr>
  </w:style>
  <w:style w:type="character" w:styleId="nfasis">
    <w:name w:val="Emphasis"/>
    <w:basedOn w:val="Fuentedeprrafopredeter"/>
    <w:uiPriority w:val="20"/>
    <w:qFormat/>
    <w:rsid w:val="00F308BF"/>
    <w:rPr>
      <w:i/>
      <w:iCs/>
      <w:color w:val="34ABA2" w:themeColor="accent6"/>
    </w:rPr>
  </w:style>
  <w:style w:type="paragraph" w:styleId="Sinespaciado">
    <w:name w:val="No Spacing"/>
    <w:uiPriority w:val="1"/>
    <w:qFormat/>
    <w:rsid w:val="00F308BF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F308BF"/>
    <w:pPr>
      <w:spacing w:before="160"/>
      <w:ind w:left="720" w:right="720"/>
      <w:jc w:val="center"/>
    </w:pPr>
    <w:rPr>
      <w:i/>
      <w:iCs/>
      <w:color w:val="211D5C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F308BF"/>
    <w:rPr>
      <w:i/>
      <w:iCs/>
      <w:color w:val="211D5C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308BF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34ABA2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308BF"/>
    <w:rPr>
      <w:rFonts w:asciiTheme="majorHAnsi" w:eastAsiaTheme="majorEastAsia" w:hAnsiTheme="majorHAnsi" w:cstheme="majorBidi"/>
      <w:i/>
      <w:iCs/>
      <w:color w:val="34ABA2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F308BF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F308BF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F308BF"/>
    <w:rPr>
      <w:smallCaps/>
      <w:color w:val="3B33A1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F308BF"/>
    <w:rPr>
      <w:b/>
      <w:bCs/>
      <w:smallCaps/>
      <w:color w:val="34ABA2" w:themeColor="accent6"/>
    </w:rPr>
  </w:style>
  <w:style w:type="character" w:styleId="Ttulodellibro">
    <w:name w:val="Book Title"/>
    <w:basedOn w:val="Fuentedeprrafopredeter"/>
    <w:uiPriority w:val="33"/>
    <w:qFormat/>
    <w:rsid w:val="00F308BF"/>
    <w:rPr>
      <w:b/>
      <w:bCs/>
      <w:caps w:val="0"/>
      <w:smallCaps/>
      <w:spacing w:val="7"/>
      <w:sz w:val="21"/>
      <w:szCs w:val="21"/>
    </w:rPr>
  </w:style>
  <w:style w:type="paragraph" w:styleId="TDC1">
    <w:name w:val="toc 1"/>
    <w:basedOn w:val="Normal"/>
    <w:next w:val="Normal"/>
    <w:autoRedefine/>
    <w:uiPriority w:val="39"/>
    <w:unhideWhenUsed/>
    <w:rsid w:val="00F308BF"/>
    <w:pPr>
      <w:spacing w:after="100"/>
    </w:pPr>
  </w:style>
  <w:style w:type="character" w:styleId="Hipervnculovisitado">
    <w:name w:val="FollowedHyperlink"/>
    <w:basedOn w:val="Fuentedeprrafopredeter"/>
    <w:uiPriority w:val="99"/>
    <w:semiHidden/>
    <w:unhideWhenUsed/>
    <w:rsid w:val="00367216"/>
    <w:rPr>
      <w:color w:val="3592C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nswers.microsoft.com/es-es/windows/forum/windows_10-security/activar-o-desactivar-el-control-de-cuentas-de/46cacd85-b45d-4fbf-bec7-d51dcf14f8a0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hyperlink" Target="https://support.mozilla.org/es/kb/actualizar-firefox-la-ultima-version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www.ionos.mx/digitalguide/servidores/herramientas/instala-tu-servidor-local-xampp-en-unos-pocos-pasos/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www.ionos.mx/digitalguide/servidores/herramientas/instala-tu-servidor-local-xampp-en-unos-pocos-pasos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10" Type="http://schemas.openxmlformats.org/officeDocument/2006/relationships/hyperlink" Target="https://www.apachefriends.org/es/download_success.html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hyperlink" Target="https://www.mozilla.org/en-US/firefox/88.0.1/system-requirements/" TargetMode="External"/><Relationship Id="rId35" Type="http://schemas.openxmlformats.org/officeDocument/2006/relationships/image" Target="media/image19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www.ionos.mx/digitalguide/servidores/herramientas/instala-tu-servidor-local-xampp-en-unos-pocos-pasos/" TargetMode="External"/><Relationship Id="rId17" Type="http://schemas.openxmlformats.org/officeDocument/2006/relationships/hyperlink" Target="https://www.ionos.mx/digitalguide/servidores/herramientas/instala-tu-servidor-local-xampp-en-unos-pocos-pasos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Roaming\Microsoft\Plantilla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D6C2432875A40B0B9814F1A58B8C7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DADE2A-682E-47FC-A1E9-20592B8E1590}"/>
      </w:docPartPr>
      <w:docPartBody>
        <w:p w:rsidR="00F91061" w:rsidRDefault="008944CA" w:rsidP="008944CA">
          <w:pPr>
            <w:pStyle w:val="BD6C2432875A40B0B9814F1A58B8C7E3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401D0482D6D74AF3A12DD43E1BB566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AA5BBA-6962-4D50-9C5F-418AB52F6B82}"/>
      </w:docPartPr>
      <w:docPartBody>
        <w:p w:rsidR="00F91061" w:rsidRDefault="008944CA" w:rsidP="008944CA">
          <w:pPr>
            <w:pStyle w:val="401D0482D6D74AF3A12DD43E1BB56656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43A"/>
    <w:rsid w:val="00251517"/>
    <w:rsid w:val="0036443A"/>
    <w:rsid w:val="004D2880"/>
    <w:rsid w:val="0078204D"/>
    <w:rsid w:val="008944CA"/>
    <w:rsid w:val="00A36664"/>
    <w:rsid w:val="00AC0EBC"/>
    <w:rsid w:val="00D11CD3"/>
    <w:rsid w:val="00D72817"/>
    <w:rsid w:val="00F91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7E305EAD3D084B88A9B1FDC33547C44F">
    <w:name w:val="7E305EAD3D084B88A9B1FDC33547C44F"/>
  </w:style>
  <w:style w:type="paragraph" w:customStyle="1" w:styleId="D87AAE714406460691A4B4A8686F039E">
    <w:name w:val="D87AAE714406460691A4B4A8686F039E"/>
  </w:style>
  <w:style w:type="paragraph" w:customStyle="1" w:styleId="8A96990D257F425999375A22300D51A3">
    <w:name w:val="8A96990D257F425999375A22300D51A3"/>
  </w:style>
  <w:style w:type="paragraph" w:customStyle="1" w:styleId="9B7716323C1D4C61818096FB5A3FF176">
    <w:name w:val="9B7716323C1D4C61818096FB5A3FF176"/>
  </w:style>
  <w:style w:type="paragraph" w:customStyle="1" w:styleId="482E2FF3F880411B832B44769E4B3EF5">
    <w:name w:val="482E2FF3F880411B832B44769E4B3EF5"/>
  </w:style>
  <w:style w:type="paragraph" w:customStyle="1" w:styleId="7F7C2D98F1C04CA6A62413E4C56C059F">
    <w:name w:val="7F7C2D98F1C04CA6A62413E4C56C059F"/>
  </w:style>
  <w:style w:type="paragraph" w:customStyle="1" w:styleId="2EEEEC332E7A4488BB6CF22A2913F3FC">
    <w:name w:val="2EEEEC332E7A4488BB6CF22A2913F3FC"/>
  </w:style>
  <w:style w:type="paragraph" w:customStyle="1" w:styleId="2F7ED00F0A6F4658A2744DAE1030A631">
    <w:name w:val="2F7ED00F0A6F4658A2744DAE1030A631"/>
  </w:style>
  <w:style w:type="paragraph" w:customStyle="1" w:styleId="AA02FE8B436A4E92B7F02E9224A65F6C">
    <w:name w:val="AA02FE8B436A4E92B7F02E9224A65F6C"/>
    <w:rsid w:val="0036443A"/>
  </w:style>
  <w:style w:type="paragraph" w:customStyle="1" w:styleId="8714881099D746738233418F17C9102C">
    <w:name w:val="8714881099D746738233418F17C9102C"/>
    <w:rsid w:val="0036443A"/>
  </w:style>
  <w:style w:type="paragraph" w:customStyle="1" w:styleId="B52806104CDF4BD6B36C8502FD7AF2FE">
    <w:name w:val="B52806104CDF4BD6B36C8502FD7AF2FE"/>
    <w:rsid w:val="0036443A"/>
  </w:style>
  <w:style w:type="paragraph" w:customStyle="1" w:styleId="F2EAAAB47D724FEF95505D72BE68E361">
    <w:name w:val="F2EAAAB47D724FEF95505D72BE68E361"/>
    <w:rsid w:val="0036443A"/>
  </w:style>
  <w:style w:type="paragraph" w:customStyle="1" w:styleId="E643653C3A3D494CBBDDEE32F4542B70">
    <w:name w:val="E643653C3A3D494CBBDDEE32F4542B70"/>
    <w:rsid w:val="008944CA"/>
    <w:rPr>
      <w:lang w:val="es-CO" w:eastAsia="es-CO"/>
    </w:rPr>
  </w:style>
  <w:style w:type="paragraph" w:customStyle="1" w:styleId="13D03BF1BF9C4869B41DA9B0A2F2D283">
    <w:name w:val="13D03BF1BF9C4869B41DA9B0A2F2D283"/>
    <w:rsid w:val="008944CA"/>
    <w:rPr>
      <w:lang w:val="es-CO" w:eastAsia="es-CO"/>
    </w:rPr>
  </w:style>
  <w:style w:type="paragraph" w:customStyle="1" w:styleId="902B124D4B81485482B9EB51086510E2">
    <w:name w:val="902B124D4B81485482B9EB51086510E2"/>
    <w:rsid w:val="008944CA"/>
    <w:rPr>
      <w:lang w:val="es-CO" w:eastAsia="es-CO"/>
    </w:rPr>
  </w:style>
  <w:style w:type="paragraph" w:customStyle="1" w:styleId="6B7C859F94BA45EAB27004729573D1DF">
    <w:name w:val="6B7C859F94BA45EAB27004729573D1DF"/>
    <w:rsid w:val="008944CA"/>
    <w:rPr>
      <w:lang w:val="es-CO" w:eastAsia="es-CO"/>
    </w:rPr>
  </w:style>
  <w:style w:type="paragraph" w:customStyle="1" w:styleId="BD6C2432875A40B0B9814F1A58B8C7E3">
    <w:name w:val="BD6C2432875A40B0B9814F1A58B8C7E3"/>
    <w:rsid w:val="008944CA"/>
    <w:rPr>
      <w:lang w:val="es-CO" w:eastAsia="es-CO"/>
    </w:rPr>
  </w:style>
  <w:style w:type="paragraph" w:customStyle="1" w:styleId="401D0482D6D74AF3A12DD43E1BB56656">
    <w:name w:val="401D0482D6D74AF3A12DD43E1BB56656"/>
    <w:rsid w:val="008944CA"/>
    <w:rPr>
      <w:lang w:val="es-CO" w:eastAsia="es-CO"/>
    </w:rPr>
  </w:style>
  <w:style w:type="paragraph" w:customStyle="1" w:styleId="3F973FF5ACF84975A92271A8A0306E2F">
    <w:name w:val="3F973FF5ACF84975A92271A8A0306E2F"/>
    <w:rsid w:val="008944CA"/>
    <w:rPr>
      <w:lang w:val="es-CO" w:eastAsia="es-CO"/>
    </w:rPr>
  </w:style>
  <w:style w:type="paragraph" w:customStyle="1" w:styleId="7695B7D53F234867B6DF224FA1495D34">
    <w:name w:val="7695B7D53F234867B6DF224FA1495D34"/>
    <w:rsid w:val="008944CA"/>
    <w:rPr>
      <w:lang w:val="es-CO" w:eastAsia="es-CO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6958F81-FB6D-468A-A41C-2DF74DFBA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218</TotalTime>
  <Pages>15</Pages>
  <Words>1252</Words>
  <Characters>6886</Characters>
  <Application>Microsoft Office Word</Application>
  <DocSecurity>0</DocSecurity>
  <Lines>57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keywords/>
  <cp:lastModifiedBy>programador</cp:lastModifiedBy>
  <cp:revision>66</cp:revision>
  <cp:lastPrinted>2006-08-01T17:47:00Z</cp:lastPrinted>
  <dcterms:created xsi:type="dcterms:W3CDTF">2021-03-11T02:23:00Z</dcterms:created>
  <dcterms:modified xsi:type="dcterms:W3CDTF">2021-07-01T01:33:00Z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