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553F" w:rsidRDefault="000A445D" w:rsidP="00D70D02">
      <w:pPr>
        <w:rPr>
          <w:noProof/>
          <w:lang w:eastAsia="es-ES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58239" behindDoc="1" locked="0" layoutInCell="1" allowOverlap="1" wp14:anchorId="4388CE5E" wp14:editId="7261C469">
            <wp:simplePos x="0" y="0"/>
            <wp:positionH relativeFrom="margin">
              <wp:align>center</wp:align>
            </wp:positionH>
            <wp:positionV relativeFrom="paragraph">
              <wp:posOffset>-2774315</wp:posOffset>
            </wp:positionV>
            <wp:extent cx="6819900" cy="6819900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as farmacias en tiempos de Covid-19: de gestoras del caos, a educadoras  sanitarias y soporte para los pacientes | @diariofarm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553F" w:rsidRDefault="000A445D" w:rsidP="00D70D02">
      <w:pPr>
        <w:rPr>
          <w:noProof/>
          <w:lang w:eastAsia="es-ES"/>
        </w:rPr>
      </w:pPr>
      <w:r>
        <w:rPr>
          <w:noProof/>
          <w:lang w:val="es-CO" w:eastAsia="es-CO"/>
        </w:rPr>
        <w:t xml:space="preserve"> </w:t>
      </w:r>
    </w:p>
    <w:p w:rsidR="00D077E9" w:rsidRDefault="00A81888" w:rsidP="000A445D">
      <w:pPr>
        <w:tabs>
          <w:tab w:val="left" w:pos="6120"/>
          <w:tab w:val="left" w:pos="8441"/>
        </w:tabs>
        <w:ind w:left="-936" w:right="-881"/>
        <w:rPr>
          <w:noProof/>
        </w:rPr>
      </w:pPr>
      <w:r>
        <w:rPr>
          <w:noProof/>
        </w:rPr>
        <w:tab/>
      </w:r>
      <w:r w:rsidR="000A445D">
        <w:rPr>
          <w:noProof/>
        </w:rPr>
        <w:tab/>
      </w:r>
    </w:p>
    <w:p w:rsidR="00A81888" w:rsidRDefault="00A81888">
      <w:pPr>
        <w:spacing w:after="200"/>
        <w:rPr>
          <w:noProof/>
          <w:lang w:bidi="es-ES"/>
        </w:rPr>
      </w:pPr>
    </w:p>
    <w:p w:rsidR="00A81888" w:rsidRDefault="00A81888">
      <w:pPr>
        <w:spacing w:after="200"/>
        <w:rPr>
          <w:noProof/>
          <w:lang w:bidi="es-ES"/>
        </w:rPr>
      </w:pPr>
    </w:p>
    <w:p w:rsidR="00A81888" w:rsidRDefault="00A81888">
      <w:pPr>
        <w:spacing w:after="200"/>
        <w:rPr>
          <w:noProof/>
          <w:lang w:bidi="es-ES"/>
        </w:rPr>
      </w:pPr>
    </w:p>
    <w:tbl>
      <w:tblPr>
        <w:tblpPr w:leftFromText="180" w:rightFromText="180" w:vertAnchor="text" w:horzAnchor="margin" w:tblpXSpec="center" w:tblpY="22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032"/>
      </w:tblGrid>
      <w:tr w:rsidR="000A445D" w:rsidTr="000A445D">
        <w:trPr>
          <w:trHeight w:val="1894"/>
        </w:trPr>
        <w:tc>
          <w:tcPr>
            <w:tcW w:w="6032" w:type="dxa"/>
            <w:tcBorders>
              <w:top w:val="nil"/>
              <w:left w:val="nil"/>
              <w:bottom w:val="nil"/>
              <w:right w:val="nil"/>
            </w:tcBorders>
          </w:tcPr>
          <w:p w:rsidR="000A445D" w:rsidRPr="000A445D" w:rsidRDefault="000A445D" w:rsidP="000A445D">
            <w:pPr>
              <w:rPr>
                <w:noProof/>
                <w:color w:val="0F0D29" w:themeColor="text1"/>
              </w:rPr>
            </w:pPr>
          </w:p>
        </w:tc>
      </w:tr>
      <w:tr w:rsidR="000A445D" w:rsidTr="000A445D">
        <w:trPr>
          <w:trHeight w:val="2343"/>
        </w:trPr>
        <w:tc>
          <w:tcPr>
            <w:tcW w:w="6032" w:type="dxa"/>
            <w:tcBorders>
              <w:top w:val="nil"/>
              <w:left w:val="nil"/>
              <w:bottom w:val="nil"/>
              <w:right w:val="nil"/>
            </w:tcBorders>
          </w:tcPr>
          <w:p w:rsidR="000A445D" w:rsidRPr="000A445D" w:rsidRDefault="000A445D" w:rsidP="000A445D">
            <w:pPr>
              <w:tabs>
                <w:tab w:val="left" w:pos="735"/>
                <w:tab w:val="center" w:pos="2790"/>
              </w:tabs>
              <w:rPr>
                <w:noProof/>
                <w:color w:val="0F0D29" w:themeColor="text1"/>
              </w:rPr>
            </w:pPr>
            <w:r>
              <w:rPr>
                <w:noProof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65408" behindDoc="1" locked="0" layoutInCell="1" allowOverlap="1" wp14:anchorId="3C489628" wp14:editId="47B55505">
                      <wp:simplePos x="0" y="0"/>
                      <wp:positionH relativeFrom="margin">
                        <wp:posOffset>-127438</wp:posOffset>
                      </wp:positionH>
                      <wp:positionV relativeFrom="page">
                        <wp:posOffset>-73660</wp:posOffset>
                      </wp:positionV>
                      <wp:extent cx="3988676" cy="4855780"/>
                      <wp:effectExtent l="0" t="0" r="0" b="2540"/>
                      <wp:wrapNone/>
                      <wp:docPr id="3" name="Rectángulo 3" descr="rectángulo blanco para texto en portad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88676" cy="4855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81F48E" id="Rectángulo 3" o:spid="_x0000_s1026" alt="rectángulo blanco para texto en portada" style="position:absolute;margin-left:-10.05pt;margin-top:-5.8pt;width:314.05pt;height:382.35pt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" fillcolor="white [3212]" stroked="f" strokeweight="2pt">
                      <w10:wrap anchorx="margin" anchory="page"/>
                    </v:rect>
                  </w:pict>
                </mc:Fallback>
              </mc:AlternateContent>
            </w:r>
            <w:r>
              <w:rPr>
                <w:noProof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66432" behindDoc="1" locked="0" layoutInCell="1" allowOverlap="1" wp14:anchorId="128B8E84" wp14:editId="0EE70E6F">
                      <wp:simplePos x="0" y="0"/>
                      <wp:positionH relativeFrom="margin">
                        <wp:posOffset>0</wp:posOffset>
                      </wp:positionH>
                      <wp:positionV relativeFrom="paragraph">
                        <wp:posOffset>278765</wp:posOffset>
                      </wp:positionV>
                      <wp:extent cx="3830320" cy="693420"/>
                      <wp:effectExtent l="0" t="0" r="0" b="0"/>
                      <wp:wrapTight wrapText="bothSides">
                        <wp:wrapPolygon edited="0">
                          <wp:start x="322" y="0"/>
                          <wp:lineTo x="322" y="20769"/>
                          <wp:lineTo x="21271" y="20769"/>
                          <wp:lineTo x="21271" y="0"/>
                          <wp:lineTo x="322" y="0"/>
                        </wp:wrapPolygon>
                      </wp:wrapTight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0320" cy="6934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0A445D" w:rsidRPr="000A445D" w:rsidRDefault="000A445D" w:rsidP="000A445D">
                                  <w:pPr>
                                    <w:pStyle w:val="Puesto"/>
                                    <w:rPr>
                                      <w:color w:val="0F0D29" w:themeColor="text1"/>
                                      <w:lang w:bidi="es-ES"/>
                                    </w:rPr>
                                  </w:pPr>
                                  <w:r>
                                    <w:rPr>
                                      <w:color w:val="0F0D29" w:themeColor="text1"/>
                                      <w:lang w:bidi="es-ES"/>
                                    </w:rPr>
                                    <w:t xml:space="preserve">Manual </w:t>
                                  </w:r>
                                  <w:r w:rsidRPr="000A445D">
                                    <w:rPr>
                                      <w:color w:val="0F0D29" w:themeColor="text1"/>
                                      <w:lang w:bidi="es-ES"/>
                                    </w:rPr>
                                    <w:t>Técnico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28B8E8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position:absolute;margin-left:0;margin-top:21.95pt;width:301.6pt;height:54.6pt;z-index:-25165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" filled="f" stroked="f" strokeweight=".5pt">
                      <v:textbox>
                        <w:txbxContent>
                          <w:p w:rsidR="000A445D" w:rsidRPr="000A445D" w:rsidRDefault="000A445D" w:rsidP="000A445D">
                            <w:pPr>
                              <w:pStyle w:val="Puesto"/>
                              <w:rPr>
                                <w:color w:val="0F0D29" w:themeColor="text1"/>
                                <w:lang w:bidi="es-ES"/>
                              </w:rPr>
                            </w:pPr>
                            <w:r>
                              <w:rPr>
                                <w:color w:val="0F0D29" w:themeColor="text1"/>
                                <w:lang w:bidi="es-ES"/>
                              </w:rPr>
                              <w:t xml:space="preserve">Manual </w:t>
                            </w:r>
                            <w:r w:rsidRPr="000A445D">
                              <w:rPr>
                                <w:color w:val="0F0D29" w:themeColor="text1"/>
                                <w:lang w:bidi="es-ES"/>
                              </w:rPr>
                              <w:t>Técnico</w:t>
                            </w:r>
                          </w:p>
                        </w:txbxContent>
                      </v:textbox>
                      <w10:wrap type="tight" anchorx="margin"/>
                    </v:shape>
                  </w:pict>
                </mc:Fallback>
              </mc:AlternateContent>
            </w:r>
          </w:p>
        </w:tc>
      </w:tr>
      <w:tr w:rsidR="000A445D" w:rsidTr="000A445D">
        <w:trPr>
          <w:trHeight w:val="2438"/>
        </w:trPr>
        <w:tc>
          <w:tcPr>
            <w:tcW w:w="6032" w:type="dxa"/>
            <w:tcBorders>
              <w:top w:val="nil"/>
              <w:left w:val="nil"/>
              <w:bottom w:val="nil"/>
              <w:right w:val="nil"/>
            </w:tcBorders>
          </w:tcPr>
          <w:p w:rsidR="000A445D" w:rsidRPr="000A445D" w:rsidRDefault="000A445D" w:rsidP="000A445D">
            <w:pPr>
              <w:jc w:val="center"/>
              <w:rPr>
                <w:noProof/>
                <w:color w:val="0F0D29" w:themeColor="text1"/>
              </w:rPr>
            </w:pPr>
            <w:r w:rsidRPr="000A445D">
              <w:rPr>
                <w:rStyle w:val="SubttuloCar"/>
                <w:b w:val="0"/>
                <w:color w:val="0F0D29" w:themeColor="text1"/>
                <w:lang w:bidi="es-ES"/>
              </w:rPr>
              <w:t>ADSI</w:t>
            </w:r>
          </w:p>
          <w:p w:rsidR="000A445D" w:rsidRPr="000A445D" w:rsidRDefault="000A445D" w:rsidP="000A445D">
            <w:pPr>
              <w:jc w:val="center"/>
              <w:rPr>
                <w:noProof/>
                <w:color w:val="0F0D29" w:themeColor="text1"/>
                <w:sz w:val="10"/>
                <w:szCs w:val="10"/>
              </w:rPr>
            </w:pPr>
            <w:r w:rsidRPr="000A445D">
              <w:rPr>
                <w:noProof/>
                <w:color w:val="0F0D29" w:themeColor="text1"/>
                <w:sz w:val="10"/>
                <w:szCs w:val="10"/>
                <w:lang w:val="es-CO" w:eastAsia="es-CO"/>
              </w:rPr>
              <mc:AlternateContent>
                <mc:Choice Requires="wps">
                  <w:drawing>
                    <wp:inline distT="0" distB="0" distL="0" distR="0" wp14:anchorId="51217FCE" wp14:editId="0D30E69E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2DF3E11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ouzSVeQBAAAiBAAADgAAAAAAAAAAAAAAAAAuAgAAZHJzL2Uyb0RvYy54bWxQSwECLQAUAAYA&#10;CAAAACEAXfQJ4dgAAAACAQAADwAAAAAAAAAAAAAAAAA+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:rsidR="000A445D" w:rsidRPr="000A445D" w:rsidRDefault="000A445D" w:rsidP="000A445D">
            <w:pPr>
              <w:jc w:val="center"/>
              <w:rPr>
                <w:noProof/>
                <w:color w:val="0F0D29" w:themeColor="text1"/>
                <w:sz w:val="10"/>
                <w:szCs w:val="10"/>
              </w:rPr>
            </w:pPr>
          </w:p>
          <w:p w:rsidR="000A445D" w:rsidRPr="000A445D" w:rsidRDefault="000A445D" w:rsidP="000A445D">
            <w:pPr>
              <w:jc w:val="center"/>
              <w:rPr>
                <w:noProof/>
                <w:color w:val="0F0D29" w:themeColor="text1"/>
                <w:sz w:val="10"/>
                <w:szCs w:val="10"/>
              </w:rPr>
            </w:pPr>
          </w:p>
          <w:p w:rsidR="000A445D" w:rsidRPr="000A445D" w:rsidRDefault="00942698" w:rsidP="000A445D">
            <w:pPr>
              <w:jc w:val="center"/>
              <w:rPr>
                <w:noProof/>
                <w:color w:val="0F0D29" w:themeColor="text1"/>
              </w:rPr>
            </w:pPr>
            <w:sdt>
              <w:sdtPr>
                <w:rPr>
                  <w:noProof/>
                  <w:color w:val="0F0D29" w:themeColor="text1"/>
                </w:rPr>
                <w:id w:val="-1740469667"/>
                <w:placeholder>
                  <w:docPart w:val="BD6C2432875A40B0B9814F1A58B8C7E3"/>
                </w:placeholder>
                <w15:appearance w15:val="hidden"/>
              </w:sdtPr>
              <w:sdtEndPr/>
              <w:sdtContent>
                <w:r w:rsidR="000A445D" w:rsidRPr="000A445D">
                  <w:rPr>
                    <w:noProof/>
                    <w:color w:val="0F0D29" w:themeColor="text1"/>
                  </w:rPr>
                  <w:t>Modelo GYM</w:t>
                </w:r>
              </w:sdtContent>
            </w:sdt>
          </w:p>
          <w:p w:rsidR="000A445D" w:rsidRPr="000A445D" w:rsidRDefault="000A445D" w:rsidP="000A445D">
            <w:pPr>
              <w:jc w:val="center"/>
              <w:rPr>
                <w:noProof/>
                <w:color w:val="0F0D29" w:themeColor="text1"/>
                <w:lang w:bidi="es-ES"/>
              </w:rPr>
            </w:pPr>
            <w:r w:rsidRPr="000A445D">
              <w:rPr>
                <w:noProof/>
                <w:color w:val="0F0D29" w:themeColor="text1"/>
                <w:lang w:bidi="es-ES"/>
              </w:rPr>
              <w:t>Integrantes:</w:t>
            </w:r>
          </w:p>
          <w:p w:rsidR="000A445D" w:rsidRPr="000A445D" w:rsidRDefault="000A445D" w:rsidP="000A445D">
            <w:pPr>
              <w:jc w:val="center"/>
              <w:rPr>
                <w:noProof/>
                <w:color w:val="0F0D29" w:themeColor="text1"/>
                <w:lang w:bidi="es-ES"/>
              </w:rPr>
            </w:pPr>
            <w:r w:rsidRPr="000A445D">
              <w:rPr>
                <w:noProof/>
                <w:color w:val="0F0D29" w:themeColor="text1"/>
                <w:lang w:bidi="es-ES"/>
              </w:rPr>
              <w:t>Sergio Correa</w:t>
            </w:r>
          </w:p>
          <w:p w:rsidR="000A445D" w:rsidRPr="000A445D" w:rsidRDefault="00942698" w:rsidP="000A445D">
            <w:pPr>
              <w:jc w:val="center"/>
              <w:rPr>
                <w:noProof/>
                <w:color w:val="0F0D29" w:themeColor="text1"/>
              </w:rPr>
            </w:pPr>
            <w:sdt>
              <w:sdtPr>
                <w:rPr>
                  <w:noProof/>
                  <w:color w:val="0F0D29" w:themeColor="text1"/>
                </w:rPr>
                <w:alias w:val="Su nombre"/>
                <w:tag w:val="Su nombre"/>
                <w:id w:val="-180584491"/>
                <w:placeholder>
                  <w:docPart w:val="401D0482D6D74AF3A12DD43E1BB56656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0A445D" w:rsidRPr="000A445D">
                  <w:rPr>
                    <w:noProof/>
                    <w:color w:val="0F0D29" w:themeColor="text1"/>
                  </w:rPr>
                  <w:t>Sebastian Villalobos</w:t>
                </w:r>
              </w:sdtContent>
            </w:sdt>
          </w:p>
          <w:p w:rsidR="000A445D" w:rsidRPr="000A445D" w:rsidRDefault="000A445D" w:rsidP="000A445D">
            <w:pPr>
              <w:rPr>
                <w:noProof/>
                <w:color w:val="0F0D29" w:themeColor="text1"/>
                <w:sz w:val="10"/>
                <w:szCs w:val="10"/>
              </w:rPr>
            </w:pPr>
          </w:p>
        </w:tc>
      </w:tr>
    </w:tbl>
    <w:p w:rsidR="00A81888" w:rsidRDefault="000A445D" w:rsidP="000A445D">
      <w:pPr>
        <w:tabs>
          <w:tab w:val="left" w:pos="3650"/>
        </w:tabs>
        <w:spacing w:after="200"/>
        <w:rPr>
          <w:noProof/>
          <w:lang w:bidi="es-ES"/>
        </w:rPr>
      </w:pPr>
      <w:r>
        <w:rPr>
          <w:noProof/>
          <w:lang w:val="es-CO" w:eastAsia="es-CO"/>
        </w:rPr>
        <w:t xml:space="preserve"> </w:t>
      </w:r>
      <w:r>
        <w:rPr>
          <w:noProof/>
          <w:lang w:bidi="es-ES"/>
        </w:rPr>
        <w:tab/>
      </w:r>
    </w:p>
    <w:p w:rsidR="00A81888" w:rsidRDefault="00A81888">
      <w:pPr>
        <w:spacing w:after="200"/>
        <w:rPr>
          <w:noProof/>
          <w:lang w:bidi="es-ES"/>
        </w:rPr>
      </w:pPr>
    </w:p>
    <w:p w:rsidR="00A81888" w:rsidRDefault="00A81888">
      <w:pPr>
        <w:spacing w:after="200"/>
        <w:rPr>
          <w:noProof/>
          <w:lang w:bidi="es-ES"/>
        </w:rPr>
      </w:pPr>
    </w:p>
    <w:p w:rsidR="00A81888" w:rsidRDefault="00A81888">
      <w:pPr>
        <w:spacing w:after="200"/>
        <w:rPr>
          <w:noProof/>
          <w:lang w:bidi="es-ES"/>
        </w:rPr>
      </w:pPr>
    </w:p>
    <w:p w:rsidR="00A81888" w:rsidRDefault="00A81888">
      <w:pPr>
        <w:spacing w:after="200"/>
        <w:rPr>
          <w:noProof/>
          <w:lang w:bidi="es-ES"/>
        </w:rPr>
      </w:pPr>
    </w:p>
    <w:p w:rsidR="00A81888" w:rsidRDefault="00A81888">
      <w:pPr>
        <w:spacing w:after="200"/>
        <w:rPr>
          <w:noProof/>
          <w:lang w:bidi="es-ES"/>
        </w:rPr>
      </w:pPr>
    </w:p>
    <w:p w:rsidR="00A81888" w:rsidRDefault="00A81888">
      <w:pPr>
        <w:spacing w:after="200"/>
        <w:rPr>
          <w:noProof/>
          <w:lang w:bidi="es-ES"/>
        </w:rPr>
      </w:pPr>
    </w:p>
    <w:p w:rsidR="00A81888" w:rsidRDefault="00A81888">
      <w:pPr>
        <w:spacing w:after="200"/>
        <w:rPr>
          <w:noProof/>
          <w:lang w:bidi="es-ES"/>
        </w:rPr>
      </w:pPr>
    </w:p>
    <w:p w:rsidR="00A81888" w:rsidRDefault="00A81888">
      <w:pPr>
        <w:spacing w:after="200"/>
        <w:rPr>
          <w:noProof/>
          <w:lang w:bidi="es-ES"/>
        </w:rPr>
      </w:pPr>
    </w:p>
    <w:p w:rsidR="00A81888" w:rsidRDefault="00A81888">
      <w:pPr>
        <w:spacing w:after="200"/>
        <w:rPr>
          <w:noProof/>
          <w:lang w:bidi="es-ES"/>
        </w:rPr>
      </w:pPr>
    </w:p>
    <w:p w:rsidR="00D077E9" w:rsidRDefault="00D077E9">
      <w:pPr>
        <w:spacing w:after="200"/>
        <w:rPr>
          <w:noProof/>
        </w:rPr>
      </w:pPr>
      <w:r>
        <w:rPr>
          <w:noProof/>
          <w:lang w:bidi="es-ES"/>
        </w:rPr>
        <w:br w:type="page"/>
      </w:r>
    </w:p>
    <w:tbl>
      <w:tblPr>
        <w:tblW w:w="10050" w:type="dxa"/>
        <w:tblInd w:w="142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50"/>
      </w:tblGrid>
      <w:tr w:rsidR="00D077E9" w:rsidRPr="00B40059" w:rsidTr="00DB577D">
        <w:trPr>
          <w:trHeight w:val="3546"/>
        </w:trPr>
        <w:tc>
          <w:tcPr>
            <w:tcW w:w="10050" w:type="dxa"/>
          </w:tcPr>
          <w:p w:rsidR="001613C6" w:rsidRDefault="001613C6" w:rsidP="00F8272D">
            <w:pPr>
              <w:pStyle w:val="Ttulo2"/>
              <w:rPr>
                <w:b/>
                <w:noProof/>
                <w:szCs w:val="36"/>
                <w:lang w:bidi="es-ES"/>
              </w:rPr>
            </w:pPr>
          </w:p>
          <w:p w:rsidR="001613C6" w:rsidRDefault="001613C6" w:rsidP="00F8272D">
            <w:pPr>
              <w:pStyle w:val="Ttulo2"/>
              <w:rPr>
                <w:b/>
                <w:noProof/>
                <w:szCs w:val="36"/>
                <w:lang w:bidi="es-ES"/>
              </w:rPr>
            </w:pPr>
          </w:p>
          <w:p w:rsidR="001613C6" w:rsidRPr="001613C6" w:rsidRDefault="005B68B0" w:rsidP="00F8272D">
            <w:pPr>
              <w:pStyle w:val="Ttulo2"/>
              <w:rPr>
                <w:b/>
                <w:noProof/>
                <w:szCs w:val="36"/>
                <w:lang w:bidi="es-ES"/>
              </w:rPr>
            </w:pPr>
            <w:r w:rsidRPr="001613C6">
              <w:rPr>
                <w:b/>
                <w:noProof/>
                <w:szCs w:val="36"/>
                <w:lang w:bidi="es-ES"/>
              </w:rPr>
              <w:t>Contenido</w:t>
            </w:r>
          </w:p>
          <w:sdt>
            <w:sdtPr>
              <w:rPr>
                <w:b/>
                <w:noProof/>
                <w:sz w:val="36"/>
                <w:szCs w:val="36"/>
              </w:rPr>
              <w:id w:val="1660650702"/>
              <w:placeholder>
                <w:docPart w:val="9B7716323C1D4C61818096FB5A3FF176"/>
              </w:placeholder>
              <w15:appearance w15:val="hidden"/>
            </w:sdtPr>
            <w:sdtEndPr/>
            <w:sdtContent>
              <w:p w:rsidR="001613C6" w:rsidRPr="001613C6" w:rsidRDefault="00C53661" w:rsidP="001613C6">
                <w:pPr>
                  <w:pStyle w:val="Contenido"/>
                  <w:rPr>
                    <w:sz w:val="24"/>
                    <w:szCs w:val="24"/>
                  </w:rPr>
                </w:pPr>
                <w:r w:rsidRPr="001613C6">
                  <w:rPr>
                    <w:sz w:val="24"/>
                    <w:szCs w:val="24"/>
                  </w:rPr>
                  <w:t xml:space="preserve">1. </w:t>
                </w:r>
                <w:r w:rsidR="00B40059" w:rsidRPr="001613C6">
                  <w:rPr>
                    <w:sz w:val="24"/>
                    <w:szCs w:val="24"/>
                  </w:rPr>
                  <w:t xml:space="preserve"> </w:t>
                </w:r>
                <w:r w:rsidR="00956536" w:rsidRPr="001613C6">
                  <w:rPr>
                    <w:sz w:val="24"/>
                    <w:szCs w:val="24"/>
                  </w:rPr>
                  <w:t>Técnicas</w:t>
                </w:r>
                <w:r w:rsidR="007A629C" w:rsidRPr="001613C6">
                  <w:rPr>
                    <w:sz w:val="24"/>
                    <w:szCs w:val="24"/>
                  </w:rPr>
                  <w:t xml:space="preserve"> de Recolección…………………………………………………………………</w:t>
                </w:r>
                <w:r w:rsidR="00B87A32" w:rsidRPr="001613C6">
                  <w:rPr>
                    <w:sz w:val="24"/>
                    <w:szCs w:val="24"/>
                  </w:rPr>
                  <w:t>………</w:t>
                </w:r>
                <w:r w:rsidR="007A629C" w:rsidRPr="001613C6">
                  <w:rPr>
                    <w:sz w:val="24"/>
                    <w:szCs w:val="24"/>
                  </w:rPr>
                  <w:t>….</w:t>
                </w:r>
                <w:r w:rsidR="001613C6">
                  <w:rPr>
                    <w:sz w:val="24"/>
                    <w:szCs w:val="24"/>
                  </w:rPr>
                  <w:t>3</w:t>
                </w:r>
              </w:p>
              <w:p w:rsidR="007A629C" w:rsidRPr="001613C6" w:rsidRDefault="00B40059" w:rsidP="001613C6">
                <w:pPr>
                  <w:pStyle w:val="Contenido"/>
                  <w:rPr>
                    <w:sz w:val="24"/>
                    <w:szCs w:val="24"/>
                  </w:rPr>
                </w:pPr>
                <w:r w:rsidRPr="001613C6">
                  <w:rPr>
                    <w:sz w:val="24"/>
                    <w:szCs w:val="24"/>
                  </w:rPr>
                  <w:t xml:space="preserve">     </w:t>
                </w:r>
                <w:r w:rsidR="00C53661" w:rsidRPr="001613C6">
                  <w:rPr>
                    <w:sz w:val="24"/>
                    <w:szCs w:val="24"/>
                  </w:rPr>
                  <w:t>1</w:t>
                </w:r>
                <w:r w:rsidR="00213F67">
                  <w:rPr>
                    <w:sz w:val="24"/>
                    <w:szCs w:val="24"/>
                  </w:rPr>
                  <w:t>.1</w:t>
                </w:r>
                <w:r w:rsidRPr="001613C6">
                  <w:rPr>
                    <w:sz w:val="24"/>
                    <w:szCs w:val="24"/>
                  </w:rPr>
                  <w:t xml:space="preserve"> </w:t>
                </w:r>
                <w:r w:rsidR="007A629C" w:rsidRPr="001613C6">
                  <w:rPr>
                    <w:sz w:val="24"/>
                    <w:szCs w:val="24"/>
                  </w:rPr>
                  <w:t>Encuesta …………………………………………………………………………………</w:t>
                </w:r>
                <w:r w:rsidR="00B87A32" w:rsidRPr="001613C6">
                  <w:rPr>
                    <w:sz w:val="24"/>
                    <w:szCs w:val="24"/>
                  </w:rPr>
                  <w:t>…………</w:t>
                </w:r>
                <w:r w:rsidR="007A629C" w:rsidRPr="001613C6">
                  <w:rPr>
                    <w:sz w:val="24"/>
                    <w:szCs w:val="24"/>
                  </w:rPr>
                  <w:t>…</w:t>
                </w:r>
                <w:r w:rsidR="001A6582">
                  <w:rPr>
                    <w:sz w:val="24"/>
                    <w:szCs w:val="24"/>
                  </w:rPr>
                  <w:t>3</w:t>
                </w:r>
              </w:p>
              <w:p w:rsidR="00B40059" w:rsidRPr="001613C6" w:rsidRDefault="00C53661" w:rsidP="001613C6">
                <w:pPr>
                  <w:pStyle w:val="Contenido"/>
                  <w:rPr>
                    <w:sz w:val="24"/>
                    <w:szCs w:val="24"/>
                  </w:rPr>
                </w:pPr>
                <w:r w:rsidRPr="001613C6">
                  <w:rPr>
                    <w:sz w:val="24"/>
                    <w:szCs w:val="24"/>
                  </w:rPr>
                  <w:t xml:space="preserve">2. </w:t>
                </w:r>
                <w:r w:rsidR="00B40059" w:rsidRPr="001613C6">
                  <w:rPr>
                    <w:sz w:val="24"/>
                    <w:szCs w:val="24"/>
                  </w:rPr>
                  <w:t xml:space="preserve">BPMN </w:t>
                </w:r>
                <w:r w:rsidR="00B87A32" w:rsidRPr="001613C6">
                  <w:rPr>
                    <w:sz w:val="24"/>
                    <w:szCs w:val="24"/>
                  </w:rPr>
                  <w:t>………………………………………………………………………………………………………..</w:t>
                </w:r>
                <w:r w:rsidR="001613C6">
                  <w:rPr>
                    <w:sz w:val="24"/>
                    <w:szCs w:val="24"/>
                  </w:rPr>
                  <w:t>6</w:t>
                </w:r>
              </w:p>
              <w:p w:rsidR="00B40059" w:rsidRPr="001613C6" w:rsidRDefault="00C53661" w:rsidP="001613C6">
                <w:pPr>
                  <w:pStyle w:val="Contenido"/>
                  <w:rPr>
                    <w:sz w:val="24"/>
                    <w:szCs w:val="24"/>
                  </w:rPr>
                </w:pPr>
                <w:r w:rsidRPr="001613C6">
                  <w:rPr>
                    <w:sz w:val="24"/>
                    <w:szCs w:val="24"/>
                  </w:rPr>
                  <w:t>3</w:t>
                </w:r>
                <w:r w:rsidR="00B40059" w:rsidRPr="001613C6">
                  <w:rPr>
                    <w:sz w:val="24"/>
                    <w:szCs w:val="24"/>
                  </w:rPr>
                  <w:t xml:space="preserve">. </w:t>
                </w:r>
                <w:r w:rsidRPr="001613C6">
                  <w:rPr>
                    <w:sz w:val="24"/>
                    <w:szCs w:val="24"/>
                  </w:rPr>
                  <w:t>Modelado de Bases de Datos</w:t>
                </w:r>
                <w:r w:rsidR="00B87A32" w:rsidRPr="001613C6">
                  <w:rPr>
                    <w:sz w:val="24"/>
                    <w:szCs w:val="24"/>
                  </w:rPr>
                  <w:t>……………………………………………………………………..</w:t>
                </w:r>
                <w:r w:rsidR="001613C6">
                  <w:rPr>
                    <w:sz w:val="24"/>
                    <w:szCs w:val="24"/>
                  </w:rPr>
                  <w:t>7</w:t>
                </w:r>
              </w:p>
              <w:p w:rsidR="00C53661" w:rsidRPr="001613C6" w:rsidRDefault="00C53661" w:rsidP="001613C6">
                <w:pPr>
                  <w:pStyle w:val="Contenido"/>
                  <w:rPr>
                    <w:sz w:val="24"/>
                    <w:szCs w:val="24"/>
                  </w:rPr>
                </w:pPr>
                <w:r w:rsidRPr="001613C6">
                  <w:rPr>
                    <w:sz w:val="24"/>
                    <w:szCs w:val="24"/>
                  </w:rPr>
                  <w:t xml:space="preserve">    3.1 Modelo Entidad </w:t>
                </w:r>
                <w:r w:rsidR="001613C6" w:rsidRPr="001613C6">
                  <w:rPr>
                    <w:sz w:val="24"/>
                    <w:szCs w:val="24"/>
                  </w:rPr>
                  <w:t>Relación…………………………………………</w:t>
                </w:r>
                <w:r w:rsidR="001613C6" w:rsidRPr="001613C6">
                  <w:rPr>
                    <w:b/>
                    <w:sz w:val="24"/>
                    <w:szCs w:val="24"/>
                  </w:rPr>
                  <w:t>…………………………</w:t>
                </w:r>
                <w:r w:rsidR="001613C6">
                  <w:rPr>
                    <w:b/>
                    <w:sz w:val="24"/>
                    <w:szCs w:val="24"/>
                  </w:rPr>
                  <w:t>..8</w:t>
                </w:r>
              </w:p>
              <w:p w:rsidR="00C53661" w:rsidRPr="001613C6" w:rsidRDefault="00C53661" w:rsidP="001613C6">
                <w:pPr>
                  <w:pStyle w:val="Contenido"/>
                  <w:rPr>
                    <w:sz w:val="24"/>
                    <w:szCs w:val="24"/>
                  </w:rPr>
                </w:pPr>
                <w:r w:rsidRPr="001613C6">
                  <w:rPr>
                    <w:sz w:val="24"/>
                    <w:szCs w:val="24"/>
                  </w:rPr>
                  <w:t xml:space="preserve">    3.2 Diccionario de Datos</w:t>
                </w:r>
                <w:r w:rsidR="001613C6" w:rsidRPr="001613C6">
                  <w:rPr>
                    <w:sz w:val="24"/>
                    <w:szCs w:val="24"/>
                  </w:rPr>
                  <w:t>…………………………………………</w:t>
                </w:r>
                <w:r w:rsidR="001613C6" w:rsidRPr="001613C6">
                  <w:rPr>
                    <w:b/>
                    <w:sz w:val="24"/>
                    <w:szCs w:val="24"/>
                  </w:rPr>
                  <w:t>…………………………………</w:t>
                </w:r>
                <w:r w:rsidR="001613C6">
                  <w:rPr>
                    <w:b/>
                    <w:sz w:val="24"/>
                    <w:szCs w:val="24"/>
                  </w:rPr>
                  <w:t>.9</w:t>
                </w:r>
              </w:p>
              <w:p w:rsidR="00B40059" w:rsidRPr="001613C6" w:rsidRDefault="00C53661" w:rsidP="001613C6">
                <w:pPr>
                  <w:pStyle w:val="Contenido"/>
                  <w:rPr>
                    <w:sz w:val="24"/>
                    <w:szCs w:val="24"/>
                  </w:rPr>
                </w:pPr>
                <w:r w:rsidRPr="001613C6">
                  <w:rPr>
                    <w:sz w:val="24"/>
                    <w:szCs w:val="24"/>
                  </w:rPr>
                  <w:t>4</w:t>
                </w:r>
                <w:r w:rsidR="00B40059" w:rsidRPr="001613C6">
                  <w:rPr>
                    <w:sz w:val="24"/>
                    <w:szCs w:val="24"/>
                  </w:rPr>
                  <w:t>. Diagrama de Gantt</w:t>
                </w:r>
                <w:r w:rsidR="00B87A32" w:rsidRPr="001613C6">
                  <w:rPr>
                    <w:sz w:val="24"/>
                    <w:szCs w:val="24"/>
                  </w:rPr>
                  <w:t>…………………………………………………………………………………….</w:t>
                </w:r>
                <w:r w:rsidR="001613C6">
                  <w:rPr>
                    <w:sz w:val="24"/>
                    <w:szCs w:val="24"/>
                  </w:rPr>
                  <w:t>10</w:t>
                </w:r>
              </w:p>
              <w:p w:rsidR="00C53661" w:rsidRPr="001613C6" w:rsidRDefault="00C53661" w:rsidP="001613C6">
                <w:pPr>
                  <w:pStyle w:val="Contenido"/>
                  <w:rPr>
                    <w:sz w:val="24"/>
                    <w:szCs w:val="24"/>
                  </w:rPr>
                </w:pPr>
                <w:r w:rsidRPr="001613C6">
                  <w:rPr>
                    <w:sz w:val="24"/>
                    <w:szCs w:val="24"/>
                  </w:rPr>
                  <w:t>5</w:t>
                </w:r>
                <w:r w:rsidR="00B87A32" w:rsidRPr="001613C6">
                  <w:rPr>
                    <w:sz w:val="24"/>
                    <w:szCs w:val="24"/>
                  </w:rPr>
                  <w:t>. Control de Versiones……………………………………………………………………………</w:t>
                </w:r>
                <w:r w:rsidR="001613C6" w:rsidRPr="001613C6">
                  <w:rPr>
                    <w:b/>
                    <w:sz w:val="24"/>
                    <w:szCs w:val="24"/>
                  </w:rPr>
                  <w:t>……</w:t>
                </w:r>
                <w:r w:rsidR="001613C6">
                  <w:rPr>
                    <w:b/>
                    <w:sz w:val="24"/>
                    <w:szCs w:val="24"/>
                  </w:rPr>
                  <w:t>11</w:t>
                </w:r>
              </w:p>
              <w:p w:rsidR="00C53661" w:rsidRPr="001613C6" w:rsidRDefault="001613C6" w:rsidP="001613C6">
                <w:pPr>
                  <w:pStyle w:val="Contenido"/>
                  <w:rPr>
                    <w:sz w:val="24"/>
                    <w:szCs w:val="24"/>
                  </w:rPr>
                </w:pPr>
                <w:r w:rsidRPr="001613C6">
                  <w:rPr>
                    <w:sz w:val="24"/>
                    <w:szCs w:val="24"/>
                  </w:rPr>
                  <w:t>6. Requerimientos</w:t>
                </w:r>
                <w:r w:rsidR="00C53661" w:rsidRPr="001613C6">
                  <w:rPr>
                    <w:sz w:val="24"/>
                    <w:szCs w:val="24"/>
                  </w:rPr>
                  <w:t>……………………………………………………………………………</w:t>
                </w:r>
                <w:r w:rsidRPr="001613C6">
                  <w:rPr>
                    <w:b/>
                    <w:sz w:val="24"/>
                    <w:szCs w:val="24"/>
                  </w:rPr>
                  <w:t>…………..</w:t>
                </w:r>
                <w:r>
                  <w:rPr>
                    <w:b/>
                    <w:sz w:val="24"/>
                    <w:szCs w:val="24"/>
                  </w:rPr>
                  <w:t>12</w:t>
                </w:r>
              </w:p>
              <w:p w:rsidR="00C53661" w:rsidRPr="001613C6" w:rsidRDefault="00C53661" w:rsidP="001613C6">
                <w:pPr>
                  <w:pStyle w:val="Contenido"/>
                  <w:rPr>
                    <w:sz w:val="24"/>
                    <w:szCs w:val="24"/>
                  </w:rPr>
                </w:pPr>
                <w:r w:rsidRPr="001613C6">
                  <w:rPr>
                    <w:sz w:val="24"/>
                    <w:szCs w:val="24"/>
                  </w:rPr>
                  <w:t>7. Diagramación……………………………………………………………………………</w:t>
                </w:r>
                <w:r w:rsidR="001613C6" w:rsidRPr="001613C6">
                  <w:rPr>
                    <w:b/>
                    <w:sz w:val="24"/>
                    <w:szCs w:val="24"/>
                  </w:rPr>
                  <w:t>……………..</w:t>
                </w:r>
                <w:r w:rsidR="001613C6">
                  <w:rPr>
                    <w:b/>
                    <w:sz w:val="24"/>
                    <w:szCs w:val="24"/>
                  </w:rPr>
                  <w:t>13</w:t>
                </w:r>
              </w:p>
              <w:p w:rsidR="00C53661" w:rsidRPr="001613C6" w:rsidRDefault="00C53661" w:rsidP="001613C6">
                <w:pPr>
                  <w:pStyle w:val="Contenido"/>
                  <w:rPr>
                    <w:sz w:val="24"/>
                    <w:szCs w:val="24"/>
                  </w:rPr>
                </w:pPr>
                <w:r w:rsidRPr="001613C6">
                  <w:rPr>
                    <w:sz w:val="24"/>
                    <w:szCs w:val="24"/>
                  </w:rPr>
                  <w:t xml:space="preserve">    7.1 Casos de Uso………………………………………………………………………</w:t>
                </w:r>
                <w:r w:rsidR="001613C6" w:rsidRPr="001613C6">
                  <w:rPr>
                    <w:b/>
                    <w:sz w:val="24"/>
                    <w:szCs w:val="24"/>
                  </w:rPr>
                  <w:t>……………….</w:t>
                </w:r>
                <w:r w:rsidR="001613C6">
                  <w:rPr>
                    <w:b/>
                    <w:sz w:val="24"/>
                    <w:szCs w:val="24"/>
                  </w:rPr>
                  <w:t>14</w:t>
                </w:r>
              </w:p>
              <w:p w:rsidR="00C53661" w:rsidRPr="001613C6" w:rsidRDefault="00C53661" w:rsidP="001613C6">
                <w:pPr>
                  <w:pStyle w:val="Contenido"/>
                  <w:rPr>
                    <w:sz w:val="24"/>
                    <w:szCs w:val="24"/>
                  </w:rPr>
                </w:pPr>
                <w:r w:rsidRPr="001613C6">
                  <w:rPr>
                    <w:sz w:val="24"/>
                    <w:szCs w:val="24"/>
                  </w:rPr>
                  <w:t xml:space="preserve">    7.2 Diagrama de Clases………………………………………………………………………</w:t>
                </w:r>
                <w:r w:rsidR="001613C6" w:rsidRPr="001613C6">
                  <w:rPr>
                    <w:b/>
                    <w:sz w:val="24"/>
                    <w:szCs w:val="24"/>
                  </w:rPr>
                  <w:t>……..</w:t>
                </w:r>
                <w:r w:rsidR="001613C6">
                  <w:rPr>
                    <w:b/>
                    <w:sz w:val="24"/>
                    <w:szCs w:val="24"/>
                  </w:rPr>
                  <w:t>15</w:t>
                </w:r>
              </w:p>
              <w:p w:rsidR="00C53661" w:rsidRPr="001613C6" w:rsidRDefault="00C53661" w:rsidP="001613C6">
                <w:pPr>
                  <w:pStyle w:val="Contenido"/>
                  <w:rPr>
                    <w:sz w:val="24"/>
                    <w:szCs w:val="24"/>
                  </w:rPr>
                </w:pPr>
                <w:r w:rsidRPr="001613C6">
                  <w:rPr>
                    <w:sz w:val="24"/>
                    <w:szCs w:val="24"/>
                  </w:rPr>
                  <w:t xml:space="preserve">    7.3  Diagrama de Distribución……………………………………………………………………</w:t>
                </w:r>
                <w:r w:rsidR="001613C6">
                  <w:rPr>
                    <w:sz w:val="24"/>
                    <w:szCs w:val="24"/>
                  </w:rPr>
                  <w:t>16</w:t>
                </w:r>
              </w:p>
              <w:p w:rsidR="00C53661" w:rsidRPr="001613C6" w:rsidRDefault="00C53661" w:rsidP="001613C6">
                <w:pPr>
                  <w:pStyle w:val="Contenido"/>
                  <w:rPr>
                    <w:sz w:val="24"/>
                    <w:szCs w:val="24"/>
                  </w:rPr>
                </w:pPr>
                <w:r w:rsidRPr="001613C6">
                  <w:rPr>
                    <w:sz w:val="24"/>
                    <w:szCs w:val="24"/>
                  </w:rPr>
                  <w:t>8. Prototipos (</w:t>
                </w:r>
                <w:proofErr w:type="spellStart"/>
                <w:r w:rsidRPr="001613C6">
                  <w:rPr>
                    <w:sz w:val="24"/>
                    <w:szCs w:val="24"/>
                  </w:rPr>
                  <w:t>Mockups</w:t>
                </w:r>
                <w:proofErr w:type="spellEnd"/>
                <w:r w:rsidRPr="001613C6">
                  <w:rPr>
                    <w:sz w:val="24"/>
                    <w:szCs w:val="24"/>
                  </w:rPr>
                  <w:t>)………………………………………………………………………</w:t>
                </w:r>
                <w:r w:rsidR="001613C6" w:rsidRPr="001613C6">
                  <w:rPr>
                    <w:b/>
                    <w:sz w:val="24"/>
                    <w:szCs w:val="24"/>
                  </w:rPr>
                  <w:t>……….</w:t>
                </w:r>
                <w:r w:rsidR="001613C6">
                  <w:rPr>
                    <w:b/>
                    <w:sz w:val="24"/>
                    <w:szCs w:val="24"/>
                  </w:rPr>
                  <w:t>17</w:t>
                </w:r>
              </w:p>
              <w:p w:rsidR="00C53661" w:rsidRPr="001613C6" w:rsidRDefault="00C53661" w:rsidP="001613C6">
                <w:pPr>
                  <w:pStyle w:val="Contenido"/>
                  <w:rPr>
                    <w:sz w:val="24"/>
                    <w:szCs w:val="24"/>
                  </w:rPr>
                </w:pPr>
                <w:r w:rsidRPr="001613C6">
                  <w:rPr>
                    <w:sz w:val="24"/>
                    <w:szCs w:val="24"/>
                  </w:rPr>
                  <w:t>9. Pruebas………………………………………………………………………</w:t>
                </w:r>
                <w:r w:rsidR="001613C6" w:rsidRPr="001613C6">
                  <w:rPr>
                    <w:b/>
                    <w:sz w:val="24"/>
                    <w:szCs w:val="24"/>
                  </w:rPr>
                  <w:t>……………………………</w:t>
                </w:r>
                <w:r w:rsidR="001613C6">
                  <w:rPr>
                    <w:b/>
                    <w:sz w:val="24"/>
                    <w:szCs w:val="24"/>
                  </w:rPr>
                  <w:t>18</w:t>
                </w:r>
              </w:p>
              <w:p w:rsidR="00C53661" w:rsidRPr="001613C6" w:rsidRDefault="00C53661" w:rsidP="001613C6">
                <w:pPr>
                  <w:pStyle w:val="Contenido"/>
                  <w:rPr>
                    <w:sz w:val="24"/>
                    <w:szCs w:val="24"/>
                  </w:rPr>
                </w:pPr>
                <w:r w:rsidRPr="001613C6">
                  <w:rPr>
                    <w:sz w:val="24"/>
                    <w:szCs w:val="24"/>
                  </w:rPr>
                  <w:t>10. Informe Migración………………………………………………………………………</w:t>
                </w:r>
                <w:r w:rsidR="001613C6" w:rsidRPr="001613C6">
                  <w:rPr>
                    <w:b/>
                    <w:sz w:val="24"/>
                    <w:szCs w:val="24"/>
                  </w:rPr>
                  <w:t>………….</w:t>
                </w:r>
                <w:r w:rsidR="001613C6">
                  <w:rPr>
                    <w:b/>
                    <w:sz w:val="24"/>
                    <w:szCs w:val="24"/>
                  </w:rPr>
                  <w:t>19</w:t>
                </w:r>
              </w:p>
              <w:p w:rsidR="00C53661" w:rsidRPr="001613C6" w:rsidRDefault="00C53661" w:rsidP="005B68B0">
                <w:pPr>
                  <w:rPr>
                    <w:b w:val="0"/>
                    <w:sz w:val="24"/>
                    <w:szCs w:val="24"/>
                  </w:rPr>
                </w:pPr>
              </w:p>
              <w:p w:rsidR="00D077E9" w:rsidRPr="00F8272D" w:rsidRDefault="00942698" w:rsidP="005B68B0">
                <w:pPr>
                  <w:rPr>
                    <w:b w:val="0"/>
                    <w:sz w:val="24"/>
                    <w:szCs w:val="24"/>
                  </w:rPr>
                </w:pPr>
              </w:p>
            </w:sdtContent>
          </w:sdt>
          <w:p w:rsidR="00DF027C" w:rsidRDefault="006A553F" w:rsidP="001613C6">
            <w:pPr>
              <w:tabs>
                <w:tab w:val="right" w:pos="9999"/>
              </w:tabs>
              <w:rPr>
                <w:noProof/>
                <w:sz w:val="36"/>
                <w:szCs w:val="36"/>
              </w:rPr>
            </w:pPr>
            <w:r w:rsidRPr="00B40059">
              <w:rPr>
                <w:noProof/>
                <w:sz w:val="36"/>
                <w:szCs w:val="36"/>
              </w:rPr>
              <w:tab/>
            </w:r>
          </w:p>
          <w:p w:rsidR="001613C6" w:rsidRDefault="001613C6" w:rsidP="001613C6">
            <w:pPr>
              <w:tabs>
                <w:tab w:val="right" w:pos="9999"/>
              </w:tabs>
              <w:rPr>
                <w:noProof/>
                <w:sz w:val="36"/>
                <w:szCs w:val="36"/>
              </w:rPr>
            </w:pPr>
          </w:p>
          <w:p w:rsidR="001613C6" w:rsidRDefault="001613C6" w:rsidP="001613C6">
            <w:pPr>
              <w:tabs>
                <w:tab w:val="right" w:pos="9999"/>
              </w:tabs>
              <w:rPr>
                <w:noProof/>
                <w:sz w:val="36"/>
                <w:szCs w:val="36"/>
              </w:rPr>
            </w:pPr>
          </w:p>
          <w:p w:rsidR="001613C6" w:rsidRDefault="001613C6" w:rsidP="001613C6">
            <w:pPr>
              <w:tabs>
                <w:tab w:val="right" w:pos="9999"/>
              </w:tabs>
              <w:rPr>
                <w:noProof/>
                <w:sz w:val="36"/>
                <w:szCs w:val="36"/>
              </w:rPr>
            </w:pPr>
          </w:p>
          <w:p w:rsidR="001613C6" w:rsidRDefault="001613C6" w:rsidP="001613C6">
            <w:pPr>
              <w:tabs>
                <w:tab w:val="right" w:pos="9999"/>
              </w:tabs>
              <w:rPr>
                <w:noProof/>
                <w:sz w:val="36"/>
                <w:szCs w:val="36"/>
              </w:rPr>
            </w:pPr>
          </w:p>
          <w:p w:rsidR="001613C6" w:rsidRDefault="001613C6" w:rsidP="001613C6">
            <w:pPr>
              <w:tabs>
                <w:tab w:val="right" w:pos="9999"/>
              </w:tabs>
              <w:rPr>
                <w:noProof/>
                <w:sz w:val="36"/>
                <w:szCs w:val="36"/>
              </w:rPr>
            </w:pPr>
          </w:p>
          <w:p w:rsidR="001613C6" w:rsidRDefault="001613C6" w:rsidP="001613C6">
            <w:pPr>
              <w:tabs>
                <w:tab w:val="right" w:pos="9999"/>
              </w:tabs>
              <w:rPr>
                <w:noProof/>
                <w:sz w:val="36"/>
                <w:szCs w:val="36"/>
              </w:rPr>
            </w:pPr>
          </w:p>
          <w:p w:rsidR="001613C6" w:rsidRDefault="001613C6" w:rsidP="001613C6">
            <w:pPr>
              <w:tabs>
                <w:tab w:val="right" w:pos="9999"/>
              </w:tabs>
              <w:rPr>
                <w:noProof/>
                <w:sz w:val="36"/>
                <w:szCs w:val="36"/>
              </w:rPr>
            </w:pPr>
          </w:p>
          <w:p w:rsidR="001613C6" w:rsidRDefault="001613C6" w:rsidP="001613C6">
            <w:pPr>
              <w:tabs>
                <w:tab w:val="right" w:pos="9999"/>
              </w:tabs>
              <w:rPr>
                <w:noProof/>
                <w:sz w:val="36"/>
                <w:szCs w:val="36"/>
              </w:rPr>
            </w:pPr>
          </w:p>
          <w:p w:rsidR="00213F67" w:rsidRDefault="00213F67" w:rsidP="001613C6">
            <w:pPr>
              <w:tabs>
                <w:tab w:val="right" w:pos="9999"/>
              </w:tabs>
              <w:rPr>
                <w:noProof/>
                <w:sz w:val="36"/>
                <w:szCs w:val="36"/>
              </w:rPr>
            </w:pPr>
          </w:p>
          <w:p w:rsidR="00213F67" w:rsidRDefault="00213F67" w:rsidP="001613C6">
            <w:pPr>
              <w:tabs>
                <w:tab w:val="right" w:pos="9999"/>
              </w:tabs>
              <w:rPr>
                <w:noProof/>
                <w:sz w:val="36"/>
                <w:szCs w:val="36"/>
              </w:rPr>
            </w:pPr>
          </w:p>
          <w:p w:rsidR="001613C6" w:rsidRDefault="001613C6" w:rsidP="001613C6">
            <w:pPr>
              <w:tabs>
                <w:tab w:val="right" w:pos="9999"/>
              </w:tabs>
              <w:rPr>
                <w:noProof/>
                <w:sz w:val="36"/>
                <w:szCs w:val="36"/>
              </w:rPr>
            </w:pPr>
          </w:p>
          <w:p w:rsidR="001A6582" w:rsidRDefault="001A6582" w:rsidP="001613C6">
            <w:pPr>
              <w:tabs>
                <w:tab w:val="right" w:pos="9999"/>
              </w:tabs>
              <w:rPr>
                <w:noProof/>
                <w:sz w:val="36"/>
                <w:szCs w:val="36"/>
              </w:rPr>
            </w:pPr>
          </w:p>
          <w:p w:rsidR="005C0368" w:rsidRPr="00AA68EC" w:rsidRDefault="001A6582" w:rsidP="001613C6">
            <w:pPr>
              <w:tabs>
                <w:tab w:val="right" w:pos="9999"/>
              </w:tabs>
              <w:rPr>
                <w:i/>
                <w:noProof/>
                <w:color w:val="278079" w:themeColor="accent6" w:themeShade="BF"/>
                <w:sz w:val="44"/>
                <w:szCs w:val="44"/>
              </w:rPr>
            </w:pPr>
            <w:r w:rsidRPr="00AA68EC">
              <w:rPr>
                <w:i/>
                <w:noProof/>
                <w:color w:val="278079" w:themeColor="accent6" w:themeShade="BF"/>
                <w:sz w:val="44"/>
                <w:szCs w:val="44"/>
              </w:rPr>
              <w:lastRenderedPageBreak/>
              <w:t>Tecnicas de Recolecció</w:t>
            </w:r>
            <w:r w:rsidR="001613C6" w:rsidRPr="00AA68EC">
              <w:rPr>
                <w:i/>
                <w:noProof/>
                <w:color w:val="278079" w:themeColor="accent6" w:themeShade="BF"/>
                <w:sz w:val="44"/>
                <w:szCs w:val="44"/>
              </w:rPr>
              <w:t xml:space="preserve">n </w:t>
            </w:r>
          </w:p>
          <w:p w:rsidR="001A6582" w:rsidRPr="00AA68EC" w:rsidRDefault="001A6582" w:rsidP="001613C6">
            <w:pPr>
              <w:tabs>
                <w:tab w:val="right" w:pos="9999"/>
              </w:tabs>
              <w:rPr>
                <w:b w:val="0"/>
                <w:i/>
                <w:noProof/>
                <w:color w:val="278079" w:themeColor="accent6" w:themeShade="BF"/>
                <w:sz w:val="36"/>
                <w:szCs w:val="36"/>
              </w:rPr>
            </w:pPr>
          </w:p>
          <w:p w:rsidR="006D43B0" w:rsidRPr="003906C9" w:rsidRDefault="005C0368" w:rsidP="003906C9">
            <w:pPr>
              <w:tabs>
                <w:tab w:val="right" w:pos="9999"/>
              </w:tabs>
              <w:rPr>
                <w:i/>
                <w:noProof/>
                <w:color w:val="278079" w:themeColor="accent6" w:themeShade="BF"/>
                <w:sz w:val="44"/>
                <w:szCs w:val="44"/>
              </w:rPr>
            </w:pPr>
            <w:r w:rsidRPr="00AA68EC">
              <w:rPr>
                <w:i/>
                <w:noProof/>
                <w:color w:val="278079" w:themeColor="accent6" w:themeShade="BF"/>
                <w:sz w:val="44"/>
                <w:szCs w:val="44"/>
              </w:rPr>
              <w:t>Encuesta</w:t>
            </w:r>
            <w:r w:rsidR="001A6582" w:rsidRPr="00E12E39">
              <w:rPr>
                <w:rFonts w:cs="Arial"/>
                <w:color w:val="202124"/>
                <w:shd w:val="clear" w:color="auto" w:fill="FFFFFF"/>
              </w:rPr>
              <w:tab/>
            </w:r>
          </w:p>
          <w:p w:rsidR="003906C9" w:rsidRDefault="003906C9" w:rsidP="003906C9">
            <w:pPr>
              <w:pStyle w:val="NormalWeb"/>
              <w:pBdr>
                <w:bottom w:val="single" w:sz="12" w:space="1" w:color="000000"/>
              </w:pBdr>
              <w:tabs>
                <w:tab w:val="center" w:pos="4999"/>
                <w:tab w:val="left" w:pos="9615"/>
                <w:tab w:val="right" w:pos="9999"/>
              </w:tabs>
              <w:spacing w:before="0" w:beforeAutospacing="0" w:after="0" w:afterAutospacing="0"/>
              <w:jc w:val="both"/>
              <w:rPr>
                <w:rFonts w:asciiTheme="minorHAnsi" w:eastAsiaTheme="minorEastAsia" w:hAnsiTheme="minorHAnsi" w:cs="Arial"/>
                <w:color w:val="202124"/>
                <w:shd w:val="clear" w:color="auto" w:fill="FFFFFF"/>
                <w:lang w:eastAsia="en-US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0BE42B38" wp14:editId="1F0F320B">
                  <wp:extent cx="2638425" cy="2906311"/>
                  <wp:effectExtent l="0" t="0" r="0" b="889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832" cy="2907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eastAsiaTheme="minorEastAsia" w:hAnsiTheme="minorHAnsi" w:cs="Arial"/>
                <w:color w:val="202124"/>
                <w:shd w:val="clear" w:color="auto" w:fill="FFFFFF"/>
                <w:lang w:eastAsia="en-US"/>
              </w:rPr>
              <w:t xml:space="preserve"> </w:t>
            </w:r>
            <w:r>
              <w:rPr>
                <w:noProof/>
                <w:lang w:val="es-CO" w:eastAsia="es-CO"/>
              </w:rPr>
              <w:drawing>
                <wp:inline distT="0" distB="0" distL="0" distR="0" wp14:anchorId="6B615848" wp14:editId="520E81BC">
                  <wp:extent cx="2743200" cy="2924175"/>
                  <wp:effectExtent l="0" t="0" r="0" b="952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06C9" w:rsidRDefault="003906C9" w:rsidP="003906C9">
            <w:pPr>
              <w:pStyle w:val="NormalWeb"/>
              <w:pBdr>
                <w:bottom w:val="single" w:sz="12" w:space="1" w:color="000000"/>
              </w:pBdr>
              <w:tabs>
                <w:tab w:val="center" w:pos="4999"/>
                <w:tab w:val="left" w:pos="9615"/>
                <w:tab w:val="right" w:pos="9999"/>
              </w:tabs>
              <w:spacing w:before="0" w:beforeAutospacing="0" w:after="0" w:afterAutospacing="0"/>
              <w:jc w:val="both"/>
              <w:rPr>
                <w:rFonts w:asciiTheme="minorHAnsi" w:eastAsiaTheme="minorEastAsia" w:hAnsiTheme="minorHAnsi" w:cs="Arial"/>
                <w:color w:val="202124"/>
                <w:shd w:val="clear" w:color="auto" w:fill="FFFFFF"/>
                <w:lang w:eastAsia="en-US"/>
              </w:rPr>
            </w:pPr>
          </w:p>
          <w:p w:rsidR="003906C9" w:rsidRPr="003906C9" w:rsidRDefault="003906C9" w:rsidP="003906C9">
            <w:pPr>
              <w:pStyle w:val="NormalWeb"/>
              <w:pBdr>
                <w:bottom w:val="single" w:sz="12" w:space="1" w:color="000000"/>
              </w:pBdr>
              <w:tabs>
                <w:tab w:val="center" w:pos="4999"/>
                <w:tab w:val="left" w:pos="9615"/>
                <w:tab w:val="right" w:pos="9999"/>
              </w:tabs>
              <w:spacing w:before="0" w:beforeAutospacing="0" w:after="0" w:afterAutospacing="0"/>
              <w:jc w:val="both"/>
              <w:rPr>
                <w:rFonts w:asciiTheme="minorHAnsi" w:eastAsiaTheme="minorEastAsia" w:hAnsiTheme="minorHAnsi" w:cs="Arial"/>
                <w:color w:val="202124"/>
                <w:shd w:val="clear" w:color="auto" w:fill="FFFFFF"/>
                <w:lang w:eastAsia="en-US"/>
              </w:rPr>
            </w:pPr>
          </w:p>
          <w:p w:rsidR="001A6582" w:rsidRPr="001022D4" w:rsidRDefault="001A6582" w:rsidP="003906C9">
            <w:pPr>
              <w:tabs>
                <w:tab w:val="left" w:pos="8268"/>
              </w:tabs>
              <w:rPr>
                <w:noProof/>
                <w:color w:val="000000"/>
                <w:sz w:val="36"/>
                <w:szCs w:val="36"/>
              </w:rPr>
            </w:pPr>
            <w:r w:rsidRPr="00AA68EC">
              <w:rPr>
                <w:i/>
                <w:noProof/>
                <w:color w:val="278079" w:themeColor="accent6" w:themeShade="BF"/>
                <w:sz w:val="44"/>
                <w:szCs w:val="44"/>
              </w:rPr>
              <w:t>BPMN</w:t>
            </w:r>
            <w:r w:rsidR="003906C9">
              <w:rPr>
                <w:i/>
                <w:noProof/>
                <w:color w:val="278079" w:themeColor="accent6" w:themeShade="BF"/>
                <w:sz w:val="44"/>
                <w:szCs w:val="44"/>
              </w:rPr>
              <w:tab/>
            </w:r>
          </w:p>
          <w:p w:rsidR="001613C6" w:rsidRDefault="001613C6" w:rsidP="001613C6">
            <w:pPr>
              <w:tabs>
                <w:tab w:val="right" w:pos="9999"/>
              </w:tabs>
              <w:rPr>
                <w:noProof/>
                <w:sz w:val="36"/>
                <w:szCs w:val="36"/>
              </w:rPr>
            </w:pPr>
          </w:p>
          <w:p w:rsidR="001613C6" w:rsidRDefault="006D43B0" w:rsidP="001613C6">
            <w:pPr>
              <w:tabs>
                <w:tab w:val="right" w:pos="9999"/>
              </w:tabs>
              <w:rPr>
                <w:rFonts w:ascii="Calibri" w:hAnsi="Calibri"/>
                <w:noProof/>
                <w:color w:val="000000"/>
                <w:sz w:val="22"/>
                <w:bdr w:val="none" w:sz="0" w:space="0" w:color="auto" w:frame="1"/>
              </w:rPr>
            </w:pPr>
            <w:r>
              <w:rPr>
                <w:rFonts w:ascii="Calibri" w:hAnsi="Calibri"/>
                <w:noProof/>
                <w:color w:val="000000"/>
                <w:sz w:val="22"/>
                <w:bdr w:val="none" w:sz="0" w:space="0" w:color="auto" w:frame="1"/>
              </w:rPr>
              <w:t xml:space="preserve">        </w:t>
            </w:r>
            <w:r w:rsidR="001D724A">
              <w:rPr>
                <w:noProof/>
                <w:lang w:val="es-CO" w:eastAsia="es-CO"/>
              </w:rPr>
              <w:drawing>
                <wp:inline distT="0" distB="0" distL="0" distR="0" wp14:anchorId="000F3835" wp14:editId="12C5607E">
                  <wp:extent cx="5543550" cy="2884805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9544" cy="2887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43B0" w:rsidRDefault="006D43B0" w:rsidP="001613C6">
            <w:pPr>
              <w:tabs>
                <w:tab w:val="right" w:pos="9999"/>
              </w:tabs>
              <w:rPr>
                <w:rFonts w:ascii="Calibri" w:hAnsi="Calibri"/>
                <w:noProof/>
                <w:color w:val="000000"/>
                <w:sz w:val="22"/>
                <w:bdr w:val="none" w:sz="0" w:space="0" w:color="auto" w:frame="1"/>
              </w:rPr>
            </w:pPr>
          </w:p>
          <w:p w:rsidR="00213F67" w:rsidRDefault="00213F67" w:rsidP="001613C6">
            <w:pPr>
              <w:tabs>
                <w:tab w:val="right" w:pos="9999"/>
              </w:tabs>
              <w:rPr>
                <w:rFonts w:ascii="Calibri" w:hAnsi="Calibri"/>
                <w:noProof/>
                <w:color w:val="000000"/>
                <w:sz w:val="22"/>
                <w:bdr w:val="none" w:sz="0" w:space="0" w:color="auto" w:frame="1"/>
              </w:rPr>
            </w:pPr>
          </w:p>
          <w:p w:rsidR="001022D4" w:rsidRDefault="001022D4" w:rsidP="001613C6">
            <w:pPr>
              <w:tabs>
                <w:tab w:val="right" w:pos="9999"/>
              </w:tabs>
              <w:rPr>
                <w:rFonts w:ascii="Calibri" w:hAnsi="Calibri"/>
                <w:noProof/>
                <w:color w:val="000000"/>
                <w:sz w:val="22"/>
                <w:bdr w:val="none" w:sz="0" w:space="0" w:color="auto" w:frame="1"/>
              </w:rPr>
            </w:pPr>
          </w:p>
          <w:p w:rsidR="00213F67" w:rsidRDefault="00213F67" w:rsidP="001613C6">
            <w:pPr>
              <w:tabs>
                <w:tab w:val="right" w:pos="9999"/>
              </w:tabs>
              <w:rPr>
                <w:rFonts w:ascii="Calibri" w:hAnsi="Calibri"/>
                <w:noProof/>
                <w:color w:val="000000"/>
                <w:sz w:val="22"/>
                <w:bdr w:val="none" w:sz="0" w:space="0" w:color="auto" w:frame="1"/>
              </w:rPr>
            </w:pPr>
          </w:p>
          <w:p w:rsidR="00213F67" w:rsidRDefault="00213F67" w:rsidP="001613C6">
            <w:pPr>
              <w:tabs>
                <w:tab w:val="right" w:pos="9999"/>
              </w:tabs>
              <w:rPr>
                <w:rFonts w:ascii="Calibri" w:hAnsi="Calibri"/>
                <w:noProof/>
                <w:color w:val="000000"/>
                <w:sz w:val="22"/>
                <w:bdr w:val="none" w:sz="0" w:space="0" w:color="auto" w:frame="1"/>
              </w:rPr>
            </w:pPr>
          </w:p>
          <w:p w:rsidR="006D43B0" w:rsidRDefault="006D43B0" w:rsidP="001613C6">
            <w:pPr>
              <w:tabs>
                <w:tab w:val="right" w:pos="9999"/>
              </w:tabs>
              <w:rPr>
                <w:rFonts w:ascii="Calibri" w:hAnsi="Calibri"/>
                <w:noProof/>
                <w:color w:val="000000"/>
                <w:sz w:val="22"/>
                <w:bdr w:val="none" w:sz="0" w:space="0" w:color="auto" w:frame="1"/>
              </w:rPr>
            </w:pPr>
          </w:p>
          <w:p w:rsidR="006D43B0" w:rsidRPr="00AA68EC" w:rsidRDefault="006D43B0" w:rsidP="001613C6">
            <w:pPr>
              <w:tabs>
                <w:tab w:val="right" w:pos="9999"/>
              </w:tabs>
              <w:rPr>
                <w:i/>
                <w:noProof/>
                <w:color w:val="278079" w:themeColor="accent6" w:themeShade="BF"/>
                <w:sz w:val="44"/>
                <w:szCs w:val="44"/>
              </w:rPr>
            </w:pPr>
            <w:r w:rsidRPr="00AA68EC">
              <w:rPr>
                <w:i/>
                <w:noProof/>
                <w:color w:val="278079" w:themeColor="accent6" w:themeShade="BF"/>
                <w:sz w:val="44"/>
                <w:szCs w:val="44"/>
              </w:rPr>
              <w:lastRenderedPageBreak/>
              <w:t>Modelo Entidad Relacion</w:t>
            </w:r>
          </w:p>
          <w:p w:rsidR="006D43B0" w:rsidRDefault="006D43B0" w:rsidP="001613C6">
            <w:pPr>
              <w:tabs>
                <w:tab w:val="right" w:pos="9999"/>
              </w:tabs>
              <w:rPr>
                <w:noProof/>
                <w:color w:val="002060"/>
                <w:sz w:val="32"/>
                <w:szCs w:val="32"/>
                <w:bdr w:val="none" w:sz="0" w:space="0" w:color="auto" w:frame="1"/>
              </w:rPr>
            </w:pPr>
          </w:p>
          <w:p w:rsidR="001D724A" w:rsidRDefault="001D724A" w:rsidP="001613C6">
            <w:pPr>
              <w:tabs>
                <w:tab w:val="right" w:pos="9999"/>
              </w:tabs>
              <w:rPr>
                <w:noProof/>
                <w:lang w:val="es-CO" w:eastAsia="es-CO"/>
              </w:rPr>
            </w:pPr>
          </w:p>
          <w:p w:rsidR="001D724A" w:rsidRDefault="001D724A" w:rsidP="001613C6">
            <w:pPr>
              <w:tabs>
                <w:tab w:val="right" w:pos="9999"/>
              </w:tabs>
              <w:rPr>
                <w:b w:val="0"/>
                <w:noProof/>
                <w:color w:val="002060"/>
                <w:sz w:val="32"/>
                <w:szCs w:val="32"/>
                <w:bdr w:val="none" w:sz="0" w:space="0" w:color="auto" w:frame="1"/>
              </w:rPr>
            </w:pPr>
            <w:bookmarkStart w:id="0" w:name="_GoBack"/>
            <w:r>
              <w:rPr>
                <w:noProof/>
                <w:lang w:val="es-CO" w:eastAsia="es-CO"/>
              </w:rPr>
              <w:drawing>
                <wp:inline distT="0" distB="0" distL="0" distR="0" wp14:anchorId="2CCA7D61" wp14:editId="3F119C16">
                  <wp:extent cx="6199505" cy="3600367"/>
                  <wp:effectExtent l="0" t="0" r="0" b="63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2514" cy="3607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:rsidR="006D43B0" w:rsidRPr="006D43B0" w:rsidRDefault="006D43B0" w:rsidP="001613C6">
            <w:pPr>
              <w:tabs>
                <w:tab w:val="right" w:pos="9999"/>
              </w:tabs>
              <w:rPr>
                <w:b w:val="0"/>
                <w:noProof/>
                <w:color w:val="002060"/>
                <w:sz w:val="32"/>
                <w:szCs w:val="32"/>
                <w:bdr w:val="none" w:sz="0" w:space="0" w:color="auto" w:frame="1"/>
              </w:rPr>
            </w:pPr>
          </w:p>
          <w:p w:rsidR="006D43B0" w:rsidRDefault="006D43B0" w:rsidP="001613C6">
            <w:pPr>
              <w:tabs>
                <w:tab w:val="right" w:pos="9999"/>
              </w:tabs>
              <w:rPr>
                <w:noProof/>
                <w:sz w:val="36"/>
                <w:szCs w:val="36"/>
              </w:rPr>
            </w:pPr>
          </w:p>
          <w:p w:rsidR="006D43B0" w:rsidRPr="00AA68EC" w:rsidRDefault="006D43B0" w:rsidP="001613C6">
            <w:pPr>
              <w:tabs>
                <w:tab w:val="right" w:pos="9999"/>
              </w:tabs>
              <w:rPr>
                <w:i/>
                <w:noProof/>
                <w:color w:val="278079" w:themeColor="accent6" w:themeShade="BF"/>
                <w:sz w:val="44"/>
                <w:szCs w:val="44"/>
              </w:rPr>
            </w:pPr>
            <w:r w:rsidRPr="00AA68EC">
              <w:rPr>
                <w:i/>
                <w:noProof/>
                <w:color w:val="278079" w:themeColor="accent6" w:themeShade="BF"/>
                <w:sz w:val="44"/>
                <w:szCs w:val="44"/>
              </w:rPr>
              <w:t xml:space="preserve">Diccionario de Datos </w:t>
            </w:r>
          </w:p>
          <w:p w:rsidR="008A04BB" w:rsidRDefault="008A04BB" w:rsidP="001613C6">
            <w:pPr>
              <w:tabs>
                <w:tab w:val="right" w:pos="9999"/>
              </w:tabs>
              <w:rPr>
                <w:noProof/>
                <w:lang w:eastAsia="es-ES"/>
              </w:rPr>
            </w:pPr>
          </w:p>
          <w:p w:rsidR="008A04BB" w:rsidRDefault="00E12E39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69D41628" wp14:editId="1EE782AC">
                  <wp:extent cx="6371590" cy="2744470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274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04BB" w:rsidRDefault="008A04BB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</w:p>
          <w:p w:rsidR="001022D4" w:rsidRDefault="001022D4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</w:p>
          <w:p w:rsidR="005765BA" w:rsidRDefault="005765BA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</w:p>
          <w:p w:rsidR="005765BA" w:rsidRDefault="005765BA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</w:p>
          <w:p w:rsidR="005765BA" w:rsidRDefault="005765BA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</w:p>
          <w:p w:rsidR="008A04BB" w:rsidRPr="00493987" w:rsidRDefault="008A04BB" w:rsidP="001613C6">
            <w:pPr>
              <w:tabs>
                <w:tab w:val="right" w:pos="9999"/>
              </w:tabs>
              <w:rPr>
                <w:noProof/>
                <w:color w:val="000000"/>
                <w:sz w:val="36"/>
                <w:szCs w:val="36"/>
              </w:rPr>
            </w:pPr>
            <w:r w:rsidRPr="005765BA">
              <w:rPr>
                <w:i/>
                <w:noProof/>
                <w:color w:val="278079" w:themeColor="accent6" w:themeShade="BF"/>
                <w:sz w:val="44"/>
                <w:szCs w:val="44"/>
              </w:rPr>
              <w:t>Diagrama de Gantt</w:t>
            </w:r>
            <w:r w:rsidRPr="006D202D">
              <w:rPr>
                <w:noProof/>
                <w:color w:val="000000"/>
                <w:sz w:val="36"/>
                <w:szCs w:val="36"/>
              </w:rPr>
              <w:t xml:space="preserve"> </w:t>
            </w:r>
          </w:p>
          <w:p w:rsidR="001022D4" w:rsidRPr="00E12E39" w:rsidRDefault="001022D4" w:rsidP="001613C6">
            <w:pPr>
              <w:tabs>
                <w:tab w:val="right" w:pos="9999"/>
              </w:tabs>
              <w:rPr>
                <w:rFonts w:cs="Arial"/>
                <w:b w:val="0"/>
                <w:color w:val="202124"/>
                <w:sz w:val="24"/>
                <w:szCs w:val="24"/>
                <w:shd w:val="clear" w:color="auto" w:fill="FFFFFF"/>
              </w:rPr>
            </w:pPr>
          </w:p>
          <w:p w:rsidR="00DB577D" w:rsidRDefault="001022D4" w:rsidP="001613C6">
            <w:pPr>
              <w:tabs>
                <w:tab w:val="right" w:pos="9999"/>
              </w:tabs>
              <w:rPr>
                <w:noProof/>
                <w:sz w:val="36"/>
                <w:szCs w:val="36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30E7517C" wp14:editId="0BBEBC64">
                  <wp:extent cx="6371590" cy="2597785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2597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22D4" w:rsidRDefault="001022D4" w:rsidP="001613C6">
            <w:pPr>
              <w:tabs>
                <w:tab w:val="right" w:pos="9999"/>
              </w:tabs>
              <w:rPr>
                <w:noProof/>
                <w:sz w:val="36"/>
                <w:szCs w:val="36"/>
              </w:rPr>
            </w:pPr>
          </w:p>
          <w:p w:rsidR="008A04BB" w:rsidRPr="003906C9" w:rsidRDefault="001A6EDE" w:rsidP="001613C6">
            <w:pPr>
              <w:tabs>
                <w:tab w:val="right" w:pos="9999"/>
              </w:tabs>
              <w:rPr>
                <w:i/>
                <w:noProof/>
                <w:color w:val="278079" w:themeColor="accent6" w:themeShade="BF"/>
                <w:sz w:val="44"/>
                <w:szCs w:val="44"/>
              </w:rPr>
            </w:pPr>
            <w:r w:rsidRPr="003906C9">
              <w:rPr>
                <w:i/>
                <w:noProof/>
                <w:color w:val="278079" w:themeColor="accent6" w:themeShade="BF"/>
                <w:sz w:val="44"/>
                <w:szCs w:val="44"/>
              </w:rPr>
              <w:t>Control de Versiones</w:t>
            </w:r>
          </w:p>
          <w:p w:rsidR="008E14C1" w:rsidRDefault="008E14C1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  <w:r>
              <w:rPr>
                <w:noProof/>
                <w:lang w:val="es-CO" w:eastAsia="es-CO"/>
              </w:rPr>
              <w:drawing>
                <wp:anchor distT="0" distB="0" distL="114300" distR="114300" simplePos="0" relativeHeight="251661312" behindDoc="1" locked="0" layoutInCell="1" allowOverlap="1" wp14:anchorId="2DCD8E06" wp14:editId="41CE37D3">
                  <wp:simplePos x="0" y="0"/>
                  <wp:positionH relativeFrom="column">
                    <wp:posOffset>299</wp:posOffset>
                  </wp:positionH>
                  <wp:positionV relativeFrom="paragraph">
                    <wp:posOffset>165099</wp:posOffset>
                  </wp:positionV>
                  <wp:extent cx="6021104" cy="3057993"/>
                  <wp:effectExtent l="0" t="0" r="0" b="9525"/>
                  <wp:wrapTight wrapText="bothSides">
                    <wp:wrapPolygon edited="0">
                      <wp:start x="0" y="0"/>
                      <wp:lineTo x="0" y="21533"/>
                      <wp:lineTo x="21527" y="21533"/>
                      <wp:lineTo x="21527" y="0"/>
                      <wp:lineTo x="0" y="0"/>
                    </wp:wrapPolygon>
                  </wp:wrapTight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3101" cy="3059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8E14C1" w:rsidRDefault="008E14C1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</w:p>
          <w:p w:rsidR="008E14C1" w:rsidRDefault="008E14C1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</w:p>
          <w:p w:rsidR="008E14C1" w:rsidRDefault="008E14C1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</w:p>
          <w:p w:rsidR="008E14C1" w:rsidRDefault="008E14C1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</w:p>
          <w:p w:rsidR="008E14C1" w:rsidRDefault="008E14C1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</w:p>
          <w:p w:rsidR="008E14C1" w:rsidRDefault="008E14C1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</w:p>
          <w:p w:rsidR="008E14C1" w:rsidRDefault="008E14C1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</w:p>
          <w:p w:rsidR="001022D4" w:rsidRDefault="001022D4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</w:p>
          <w:p w:rsidR="005765BA" w:rsidRDefault="005765BA" w:rsidP="001613C6">
            <w:pPr>
              <w:tabs>
                <w:tab w:val="right" w:pos="9999"/>
              </w:tabs>
              <w:rPr>
                <w:i/>
                <w:noProof/>
                <w:color w:val="278079" w:themeColor="accent6" w:themeShade="BF"/>
                <w:sz w:val="44"/>
                <w:szCs w:val="44"/>
              </w:rPr>
            </w:pPr>
          </w:p>
          <w:p w:rsidR="005765BA" w:rsidRDefault="005765BA" w:rsidP="001613C6">
            <w:pPr>
              <w:tabs>
                <w:tab w:val="right" w:pos="9999"/>
              </w:tabs>
              <w:rPr>
                <w:i/>
                <w:noProof/>
                <w:color w:val="278079" w:themeColor="accent6" w:themeShade="BF"/>
                <w:sz w:val="44"/>
                <w:szCs w:val="44"/>
              </w:rPr>
            </w:pPr>
          </w:p>
          <w:p w:rsidR="005765BA" w:rsidRDefault="005765BA" w:rsidP="001613C6">
            <w:pPr>
              <w:tabs>
                <w:tab w:val="right" w:pos="9999"/>
              </w:tabs>
              <w:rPr>
                <w:i/>
                <w:noProof/>
                <w:color w:val="278079" w:themeColor="accent6" w:themeShade="BF"/>
                <w:sz w:val="44"/>
                <w:szCs w:val="44"/>
              </w:rPr>
            </w:pPr>
          </w:p>
          <w:p w:rsidR="005765BA" w:rsidRDefault="005765BA" w:rsidP="001613C6">
            <w:pPr>
              <w:tabs>
                <w:tab w:val="right" w:pos="9999"/>
              </w:tabs>
              <w:rPr>
                <w:i/>
                <w:noProof/>
                <w:color w:val="278079" w:themeColor="accent6" w:themeShade="BF"/>
                <w:sz w:val="44"/>
                <w:szCs w:val="44"/>
              </w:rPr>
            </w:pPr>
          </w:p>
          <w:p w:rsidR="005765BA" w:rsidRDefault="005765BA" w:rsidP="001613C6">
            <w:pPr>
              <w:tabs>
                <w:tab w:val="right" w:pos="9999"/>
              </w:tabs>
              <w:rPr>
                <w:i/>
                <w:noProof/>
                <w:color w:val="278079" w:themeColor="accent6" w:themeShade="BF"/>
                <w:sz w:val="44"/>
                <w:szCs w:val="44"/>
              </w:rPr>
            </w:pPr>
          </w:p>
          <w:p w:rsidR="005765BA" w:rsidRDefault="005765BA" w:rsidP="001613C6">
            <w:pPr>
              <w:tabs>
                <w:tab w:val="right" w:pos="9999"/>
              </w:tabs>
              <w:rPr>
                <w:i/>
                <w:noProof/>
                <w:color w:val="278079" w:themeColor="accent6" w:themeShade="BF"/>
                <w:sz w:val="44"/>
                <w:szCs w:val="44"/>
              </w:rPr>
            </w:pPr>
          </w:p>
          <w:p w:rsidR="005765BA" w:rsidRDefault="005765BA" w:rsidP="001613C6">
            <w:pPr>
              <w:tabs>
                <w:tab w:val="right" w:pos="9999"/>
              </w:tabs>
              <w:rPr>
                <w:i/>
                <w:noProof/>
                <w:color w:val="278079" w:themeColor="accent6" w:themeShade="BF"/>
                <w:sz w:val="44"/>
                <w:szCs w:val="44"/>
              </w:rPr>
            </w:pPr>
          </w:p>
          <w:p w:rsidR="005765BA" w:rsidRDefault="005765BA" w:rsidP="001613C6">
            <w:pPr>
              <w:tabs>
                <w:tab w:val="right" w:pos="9999"/>
              </w:tabs>
              <w:rPr>
                <w:i/>
                <w:noProof/>
                <w:color w:val="278079" w:themeColor="accent6" w:themeShade="BF"/>
                <w:sz w:val="44"/>
                <w:szCs w:val="44"/>
              </w:rPr>
            </w:pPr>
          </w:p>
          <w:p w:rsidR="00493987" w:rsidRDefault="008E14C1" w:rsidP="001613C6">
            <w:pPr>
              <w:tabs>
                <w:tab w:val="right" w:pos="9999"/>
              </w:tabs>
              <w:rPr>
                <w:i/>
                <w:noProof/>
                <w:color w:val="278079" w:themeColor="accent6" w:themeShade="BF"/>
                <w:sz w:val="44"/>
                <w:szCs w:val="44"/>
              </w:rPr>
            </w:pPr>
            <w:r w:rsidRPr="00AA68EC">
              <w:rPr>
                <w:i/>
                <w:noProof/>
                <w:color w:val="278079" w:themeColor="accent6" w:themeShade="BF"/>
                <w:sz w:val="44"/>
                <w:szCs w:val="44"/>
              </w:rPr>
              <w:t>Requerimientos</w:t>
            </w:r>
          </w:p>
          <w:p w:rsidR="002C309C" w:rsidRPr="005765BA" w:rsidRDefault="002C309C" w:rsidP="001613C6">
            <w:pPr>
              <w:tabs>
                <w:tab w:val="right" w:pos="9999"/>
              </w:tabs>
              <w:rPr>
                <w:noProof/>
                <w:color w:val="000000"/>
                <w:sz w:val="36"/>
                <w:szCs w:val="36"/>
              </w:rPr>
            </w:pPr>
          </w:p>
          <w:p w:rsidR="008E14C1" w:rsidRDefault="008E14C1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29CC007D" wp14:editId="32E56987">
                  <wp:extent cx="5364853" cy="2893102"/>
                  <wp:effectExtent l="0" t="0" r="7620" b="254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4190" cy="2908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E14C1" w:rsidRDefault="008E14C1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</w:p>
          <w:p w:rsidR="008E14C1" w:rsidRPr="00AA68EC" w:rsidRDefault="008E14C1" w:rsidP="001613C6">
            <w:pPr>
              <w:tabs>
                <w:tab w:val="right" w:pos="9999"/>
              </w:tabs>
              <w:rPr>
                <w:i/>
                <w:noProof/>
                <w:color w:val="278079" w:themeColor="accent6" w:themeShade="BF"/>
                <w:sz w:val="44"/>
                <w:szCs w:val="44"/>
              </w:rPr>
            </w:pPr>
            <w:r w:rsidRPr="00AA68EC">
              <w:rPr>
                <w:i/>
                <w:noProof/>
                <w:color w:val="278079" w:themeColor="accent6" w:themeShade="BF"/>
                <w:sz w:val="44"/>
                <w:szCs w:val="44"/>
              </w:rPr>
              <w:t>Diagrama casos de uso</w:t>
            </w:r>
          </w:p>
          <w:p w:rsidR="001022D4" w:rsidRDefault="001022D4" w:rsidP="001613C6">
            <w:pPr>
              <w:tabs>
                <w:tab w:val="right" w:pos="9999"/>
              </w:tabs>
              <w:rPr>
                <w:rFonts w:cs="Arial"/>
                <w:b w:val="0"/>
                <w:color w:val="202124"/>
                <w:sz w:val="24"/>
                <w:szCs w:val="24"/>
                <w:shd w:val="clear" w:color="auto" w:fill="FFFFFF"/>
              </w:rPr>
            </w:pPr>
          </w:p>
          <w:p w:rsidR="001022D4" w:rsidRPr="001022D4" w:rsidRDefault="001022D4" w:rsidP="001613C6">
            <w:pPr>
              <w:tabs>
                <w:tab w:val="right" w:pos="9999"/>
              </w:tabs>
              <w:rPr>
                <w:rFonts w:cs="Arial"/>
                <w:b w:val="0"/>
                <w:color w:val="202124"/>
                <w:sz w:val="24"/>
                <w:szCs w:val="24"/>
                <w:shd w:val="clear" w:color="auto" w:fill="FFFFFF"/>
              </w:rPr>
            </w:pPr>
          </w:p>
          <w:p w:rsidR="008E14C1" w:rsidRDefault="008E14C1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  <w:r>
              <w:rPr>
                <w:noProof/>
                <w:lang w:val="es-CO" w:eastAsia="es-CO"/>
              </w:rPr>
              <w:lastRenderedPageBreak/>
              <w:drawing>
                <wp:inline distT="0" distB="0" distL="0" distR="0" wp14:anchorId="0E300E37" wp14:editId="1F7C6F10">
                  <wp:extent cx="5833242" cy="3593839"/>
                  <wp:effectExtent l="0" t="0" r="0" b="698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082" cy="3599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2E39" w:rsidRDefault="00E12E39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</w:p>
          <w:p w:rsidR="006D202D" w:rsidRPr="00AA68EC" w:rsidRDefault="006D202D" w:rsidP="006D202D">
            <w:pPr>
              <w:tabs>
                <w:tab w:val="right" w:pos="9999"/>
              </w:tabs>
              <w:rPr>
                <w:i/>
                <w:noProof/>
                <w:color w:val="278079" w:themeColor="accent6" w:themeShade="BF"/>
                <w:sz w:val="44"/>
                <w:szCs w:val="44"/>
              </w:rPr>
            </w:pPr>
            <w:r w:rsidRPr="00AA68EC">
              <w:rPr>
                <w:i/>
                <w:noProof/>
                <w:color w:val="278079" w:themeColor="accent6" w:themeShade="BF"/>
                <w:sz w:val="44"/>
                <w:szCs w:val="44"/>
              </w:rPr>
              <w:t>Diagrama de clases</w:t>
            </w:r>
          </w:p>
          <w:p w:rsidR="006D202D" w:rsidRDefault="006D202D" w:rsidP="006D202D">
            <w:pPr>
              <w:tabs>
                <w:tab w:val="right" w:pos="9999"/>
              </w:tabs>
              <w:rPr>
                <w:noProof/>
                <w:color w:val="000000"/>
                <w:sz w:val="36"/>
                <w:szCs w:val="36"/>
              </w:rPr>
            </w:pPr>
          </w:p>
          <w:p w:rsidR="006D202D" w:rsidRPr="006D202D" w:rsidRDefault="006D202D" w:rsidP="006D202D">
            <w:pPr>
              <w:tabs>
                <w:tab w:val="right" w:pos="9999"/>
              </w:tabs>
              <w:rPr>
                <w:noProof/>
                <w:color w:val="000000"/>
                <w:sz w:val="36"/>
                <w:szCs w:val="36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6AF427C0" wp14:editId="114A37B6">
                  <wp:extent cx="4747894" cy="3121572"/>
                  <wp:effectExtent l="0" t="0" r="0" b="317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1340" cy="3123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D202D" w:rsidRDefault="006D202D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</w:p>
          <w:p w:rsidR="001022D4" w:rsidRPr="00AA68EC" w:rsidRDefault="001022D4" w:rsidP="001613C6">
            <w:pPr>
              <w:tabs>
                <w:tab w:val="right" w:pos="9999"/>
              </w:tabs>
              <w:rPr>
                <w:i/>
                <w:noProof/>
                <w:color w:val="278079" w:themeColor="accent6" w:themeShade="BF"/>
                <w:sz w:val="44"/>
                <w:szCs w:val="44"/>
              </w:rPr>
            </w:pPr>
            <w:r w:rsidRPr="00AA68EC">
              <w:rPr>
                <w:i/>
                <w:noProof/>
                <w:color w:val="278079" w:themeColor="accent6" w:themeShade="BF"/>
                <w:sz w:val="44"/>
                <w:szCs w:val="44"/>
              </w:rPr>
              <w:t>Diagrama</w:t>
            </w:r>
            <w:r w:rsidR="004174A4" w:rsidRPr="00AA68EC">
              <w:rPr>
                <w:i/>
                <w:noProof/>
                <w:color w:val="278079" w:themeColor="accent6" w:themeShade="BF"/>
                <w:sz w:val="44"/>
                <w:szCs w:val="44"/>
              </w:rPr>
              <w:t xml:space="preserve"> de distribucion</w:t>
            </w:r>
          </w:p>
          <w:p w:rsidR="006D202D" w:rsidRDefault="006D202D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</w:p>
          <w:p w:rsidR="00AA68EC" w:rsidRPr="003906C9" w:rsidRDefault="001022D4" w:rsidP="00AA68EC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  <w:r>
              <w:rPr>
                <w:noProof/>
                <w:lang w:val="es-CO" w:eastAsia="es-CO"/>
              </w:rPr>
              <w:lastRenderedPageBreak/>
              <w:drawing>
                <wp:inline distT="0" distB="0" distL="0" distR="0" wp14:anchorId="0C967D21" wp14:editId="5B62B2F8">
                  <wp:extent cx="6371590" cy="3086100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308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65BA" w:rsidRDefault="005765BA" w:rsidP="00AA68EC">
            <w:pPr>
              <w:tabs>
                <w:tab w:val="right" w:pos="9999"/>
              </w:tabs>
              <w:rPr>
                <w:i/>
                <w:noProof/>
                <w:color w:val="278079" w:themeColor="accent6" w:themeShade="BF"/>
                <w:sz w:val="44"/>
                <w:szCs w:val="44"/>
              </w:rPr>
            </w:pPr>
          </w:p>
          <w:p w:rsidR="005765BA" w:rsidRDefault="005765BA" w:rsidP="00AA68EC">
            <w:pPr>
              <w:tabs>
                <w:tab w:val="right" w:pos="9999"/>
              </w:tabs>
              <w:rPr>
                <w:i/>
                <w:noProof/>
                <w:color w:val="278079" w:themeColor="accent6" w:themeShade="BF"/>
                <w:sz w:val="44"/>
                <w:szCs w:val="44"/>
              </w:rPr>
            </w:pPr>
          </w:p>
          <w:p w:rsidR="005765BA" w:rsidRDefault="005765BA" w:rsidP="00AA68EC">
            <w:pPr>
              <w:tabs>
                <w:tab w:val="right" w:pos="9999"/>
              </w:tabs>
              <w:rPr>
                <w:i/>
                <w:noProof/>
                <w:color w:val="278079" w:themeColor="accent6" w:themeShade="BF"/>
                <w:sz w:val="44"/>
                <w:szCs w:val="44"/>
              </w:rPr>
            </w:pPr>
          </w:p>
          <w:p w:rsidR="00E12E39" w:rsidRPr="00AA68EC" w:rsidRDefault="008E14C1" w:rsidP="00AA68EC">
            <w:pPr>
              <w:tabs>
                <w:tab w:val="right" w:pos="9999"/>
              </w:tabs>
              <w:rPr>
                <w:i/>
                <w:noProof/>
                <w:color w:val="278079" w:themeColor="accent6" w:themeShade="BF"/>
                <w:sz w:val="44"/>
                <w:szCs w:val="44"/>
              </w:rPr>
            </w:pPr>
            <w:r w:rsidRPr="00AA68EC">
              <w:rPr>
                <w:i/>
                <w:noProof/>
                <w:color w:val="278079" w:themeColor="accent6" w:themeShade="BF"/>
                <w:sz w:val="44"/>
                <w:szCs w:val="44"/>
              </w:rPr>
              <w:t xml:space="preserve">Prototipos </w:t>
            </w:r>
            <w:r w:rsidR="00E12E39" w:rsidRPr="00AA68EC">
              <w:rPr>
                <w:i/>
                <w:noProof/>
                <w:color w:val="278079" w:themeColor="accent6" w:themeShade="BF"/>
                <w:sz w:val="44"/>
                <w:szCs w:val="44"/>
              </w:rPr>
              <w:t>Mockup</w:t>
            </w:r>
          </w:p>
          <w:p w:rsidR="008E14C1" w:rsidRDefault="008E14C1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0E4E0641" wp14:editId="763CCA8A">
                  <wp:extent cx="6295868" cy="2690920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7761" cy="2700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E14C1" w:rsidRDefault="008E14C1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</w:p>
          <w:p w:rsidR="003906C9" w:rsidRDefault="005765BA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  <w:r>
              <w:rPr>
                <w:noProof/>
                <w:lang w:val="es-CO" w:eastAsia="es-CO"/>
              </w:rPr>
              <w:lastRenderedPageBreak/>
              <w:drawing>
                <wp:inline distT="0" distB="0" distL="0" distR="0" wp14:anchorId="0879D256" wp14:editId="598236AD">
                  <wp:extent cx="6371590" cy="2593298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8414" cy="2596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06C9" w:rsidRDefault="002C309C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31F1BE9D" wp14:editId="6452666A">
                  <wp:extent cx="6371590" cy="2983043"/>
                  <wp:effectExtent l="0" t="0" r="0" b="825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2923" cy="2983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06C9" w:rsidRDefault="003906C9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</w:p>
          <w:p w:rsidR="003906C9" w:rsidRDefault="003906C9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</w:p>
          <w:p w:rsidR="003906C9" w:rsidRDefault="003906C9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</w:p>
          <w:p w:rsidR="003906C9" w:rsidRDefault="003906C9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</w:p>
          <w:p w:rsidR="003906C9" w:rsidRDefault="003906C9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</w:p>
          <w:p w:rsidR="003906C9" w:rsidRPr="006D43B0" w:rsidRDefault="003906C9" w:rsidP="001613C6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</w:p>
        </w:tc>
      </w:tr>
      <w:tr w:rsidR="00DF027C" w:rsidTr="00DB577D">
        <w:trPr>
          <w:trHeight w:val="5931"/>
        </w:trPr>
        <w:tc>
          <w:tcPr>
            <w:tcW w:w="10050" w:type="dxa"/>
          </w:tcPr>
          <w:p w:rsidR="004174A4" w:rsidRPr="00AA68EC" w:rsidRDefault="004174A4" w:rsidP="002C309C">
            <w:pPr>
              <w:tabs>
                <w:tab w:val="right" w:pos="9999"/>
              </w:tabs>
              <w:jc w:val="center"/>
              <w:rPr>
                <w:i/>
                <w:noProof/>
                <w:color w:val="278079" w:themeColor="accent6" w:themeShade="BF"/>
                <w:sz w:val="44"/>
                <w:szCs w:val="44"/>
              </w:rPr>
            </w:pPr>
            <w:r w:rsidRPr="00AA68EC">
              <w:rPr>
                <w:i/>
                <w:noProof/>
                <w:color w:val="278079" w:themeColor="accent6" w:themeShade="BF"/>
                <w:sz w:val="44"/>
                <w:szCs w:val="44"/>
              </w:rPr>
              <w:lastRenderedPageBreak/>
              <w:t>Caja blanca y Caja negra</w:t>
            </w:r>
          </w:p>
          <w:p w:rsidR="004174A4" w:rsidRDefault="004174A4" w:rsidP="004174A4">
            <w:pPr>
              <w:tabs>
                <w:tab w:val="right" w:pos="9999"/>
              </w:tabs>
              <w:rPr>
                <w:noProof/>
                <w:color w:val="000000"/>
                <w:sz w:val="36"/>
                <w:szCs w:val="36"/>
              </w:rPr>
            </w:pPr>
          </w:p>
          <w:p w:rsidR="004174A4" w:rsidRDefault="00AA68EC" w:rsidP="004174A4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A090BEA" wp14:editId="7F678AED">
                  <wp:extent cx="6130977" cy="3029585"/>
                  <wp:effectExtent l="0" t="0" r="317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83" cy="3040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309C" w:rsidRDefault="002C309C" w:rsidP="004174A4">
            <w:pPr>
              <w:tabs>
                <w:tab w:val="right" w:pos="9999"/>
              </w:tabs>
              <w:rPr>
                <w:b w:val="0"/>
                <w:noProof/>
                <w:sz w:val="36"/>
                <w:szCs w:val="36"/>
              </w:rPr>
            </w:pPr>
          </w:p>
          <w:p w:rsidR="00DF027C" w:rsidRDefault="002C309C" w:rsidP="00DF027C">
            <w:pPr>
              <w:pStyle w:val="Contenido"/>
              <w:rPr>
                <w:i/>
                <w:noProof/>
                <w:sz w:val="36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27D91EC3" wp14:editId="4F7DE785">
                  <wp:extent cx="6100996" cy="2877775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8305" cy="2885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309C" w:rsidRDefault="002C309C" w:rsidP="002C309C">
            <w:pPr>
              <w:pStyle w:val="Contenido"/>
              <w:rPr>
                <w:i/>
                <w:noProof/>
                <w:sz w:val="36"/>
              </w:rPr>
            </w:pPr>
            <w:r>
              <w:rPr>
                <w:noProof/>
                <w:lang w:val="es-CO" w:eastAsia="es-CO"/>
              </w:rPr>
              <w:lastRenderedPageBreak/>
              <w:drawing>
                <wp:inline distT="0" distB="0" distL="0" distR="0" wp14:anchorId="3FA8BC2A" wp14:editId="474780C2">
                  <wp:extent cx="6368846" cy="2443397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3569" cy="244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s-CO" w:eastAsia="es-CO"/>
              </w:rPr>
              <w:drawing>
                <wp:inline distT="0" distB="0" distL="0" distR="0" wp14:anchorId="250B8478" wp14:editId="45E5ADDC">
                  <wp:extent cx="6369190" cy="2563318"/>
                  <wp:effectExtent l="0" t="0" r="0" b="889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9089" cy="2567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309C" w:rsidTr="00DB577D">
        <w:trPr>
          <w:trHeight w:val="5931"/>
        </w:trPr>
        <w:tc>
          <w:tcPr>
            <w:tcW w:w="10050" w:type="dxa"/>
          </w:tcPr>
          <w:p w:rsidR="002C309C" w:rsidRDefault="002C309C" w:rsidP="004174A4">
            <w:pPr>
              <w:tabs>
                <w:tab w:val="right" w:pos="9999"/>
              </w:tabs>
              <w:rPr>
                <w:i/>
                <w:noProof/>
                <w:color w:val="278079" w:themeColor="accent6" w:themeShade="BF"/>
                <w:sz w:val="44"/>
                <w:szCs w:val="44"/>
              </w:rPr>
            </w:pPr>
          </w:p>
          <w:p w:rsidR="002C309C" w:rsidRPr="00AA68EC" w:rsidRDefault="002C309C" w:rsidP="004174A4">
            <w:pPr>
              <w:tabs>
                <w:tab w:val="right" w:pos="9999"/>
              </w:tabs>
              <w:rPr>
                <w:i/>
                <w:noProof/>
                <w:color w:val="278079" w:themeColor="accent6" w:themeShade="BF"/>
                <w:sz w:val="44"/>
                <w:szCs w:val="4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3FAB56F0" wp14:editId="0D7C93C1">
                  <wp:extent cx="6371590" cy="1694815"/>
                  <wp:effectExtent l="0" t="0" r="0" b="635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1694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605E" w:rsidRPr="00D70D02" w:rsidRDefault="0087605E" w:rsidP="00AB02A7">
      <w:pPr>
        <w:spacing w:after="200"/>
        <w:rPr>
          <w:noProof/>
        </w:rPr>
      </w:pPr>
    </w:p>
    <w:sectPr w:rsidR="0087605E" w:rsidRPr="00D70D02" w:rsidSect="00AB02A7">
      <w:footerReference w:type="default" r:id="rId28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2698" w:rsidRDefault="00942698">
      <w:r>
        <w:separator/>
      </w:r>
    </w:p>
    <w:p w:rsidR="00942698" w:rsidRDefault="00942698"/>
  </w:endnote>
  <w:endnote w:type="continuationSeparator" w:id="0">
    <w:p w:rsidR="00942698" w:rsidRDefault="00942698">
      <w:r>
        <w:continuationSeparator/>
      </w:r>
    </w:p>
    <w:p w:rsidR="00942698" w:rsidRDefault="0094269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/>
    <w:sdtContent>
      <w:p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776B27">
          <w:rPr>
            <w:noProof/>
            <w:lang w:bidi="es-ES"/>
          </w:rPr>
          <w:t>11</w:t>
        </w:r>
        <w:r>
          <w:rPr>
            <w:noProof/>
            <w:lang w:bidi="es-ES"/>
          </w:rPr>
          <w:fldChar w:fldCharType="end"/>
        </w:r>
      </w:p>
    </w:sdtContent>
  </w:sdt>
  <w:p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2698" w:rsidRDefault="00942698">
      <w:r>
        <w:separator/>
      </w:r>
    </w:p>
    <w:p w:rsidR="00942698" w:rsidRDefault="00942698"/>
  </w:footnote>
  <w:footnote w:type="continuationSeparator" w:id="0">
    <w:p w:rsidR="00942698" w:rsidRDefault="00942698">
      <w:r>
        <w:continuationSeparator/>
      </w:r>
    </w:p>
    <w:p w:rsidR="00942698" w:rsidRDefault="00942698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A94F79"/>
    <w:multiLevelType w:val="multilevel"/>
    <w:tmpl w:val="6EFE87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818"/>
    <w:rsid w:val="0002482E"/>
    <w:rsid w:val="00050324"/>
    <w:rsid w:val="000747A0"/>
    <w:rsid w:val="000A0150"/>
    <w:rsid w:val="000A445D"/>
    <w:rsid w:val="000E63C9"/>
    <w:rsid w:val="001022D4"/>
    <w:rsid w:val="00130E9D"/>
    <w:rsid w:val="00150A6D"/>
    <w:rsid w:val="001613C6"/>
    <w:rsid w:val="00185B35"/>
    <w:rsid w:val="001A1982"/>
    <w:rsid w:val="001A6582"/>
    <w:rsid w:val="001A6EDE"/>
    <w:rsid w:val="001D724A"/>
    <w:rsid w:val="001F2BC8"/>
    <w:rsid w:val="001F5F6B"/>
    <w:rsid w:val="00213F67"/>
    <w:rsid w:val="00243EBC"/>
    <w:rsid w:val="00246A35"/>
    <w:rsid w:val="00284348"/>
    <w:rsid w:val="002C309C"/>
    <w:rsid w:val="002F51F5"/>
    <w:rsid w:val="00312137"/>
    <w:rsid w:val="00330359"/>
    <w:rsid w:val="0033762F"/>
    <w:rsid w:val="00360494"/>
    <w:rsid w:val="00366C7E"/>
    <w:rsid w:val="00384EA3"/>
    <w:rsid w:val="003906C9"/>
    <w:rsid w:val="003A39A1"/>
    <w:rsid w:val="003C2191"/>
    <w:rsid w:val="003C63BB"/>
    <w:rsid w:val="003D3863"/>
    <w:rsid w:val="004110DE"/>
    <w:rsid w:val="004174A4"/>
    <w:rsid w:val="0044085A"/>
    <w:rsid w:val="00493987"/>
    <w:rsid w:val="004B21A5"/>
    <w:rsid w:val="004E5FEE"/>
    <w:rsid w:val="005037F0"/>
    <w:rsid w:val="00516A86"/>
    <w:rsid w:val="005275F6"/>
    <w:rsid w:val="00572102"/>
    <w:rsid w:val="005765BA"/>
    <w:rsid w:val="005A1818"/>
    <w:rsid w:val="005B68B0"/>
    <w:rsid w:val="005C0368"/>
    <w:rsid w:val="005F1BB0"/>
    <w:rsid w:val="0060679F"/>
    <w:rsid w:val="00656C4D"/>
    <w:rsid w:val="006A553F"/>
    <w:rsid w:val="006D202D"/>
    <w:rsid w:val="006D43B0"/>
    <w:rsid w:val="006E5716"/>
    <w:rsid w:val="007302B3"/>
    <w:rsid w:val="00730733"/>
    <w:rsid w:val="007309A6"/>
    <w:rsid w:val="00730E3A"/>
    <w:rsid w:val="00736AAF"/>
    <w:rsid w:val="00765B2A"/>
    <w:rsid w:val="00776B27"/>
    <w:rsid w:val="00783A34"/>
    <w:rsid w:val="007A629C"/>
    <w:rsid w:val="007C6B52"/>
    <w:rsid w:val="007D16C5"/>
    <w:rsid w:val="00862FE4"/>
    <w:rsid w:val="0086389A"/>
    <w:rsid w:val="0087605E"/>
    <w:rsid w:val="008941AE"/>
    <w:rsid w:val="008A04BB"/>
    <w:rsid w:val="008B1FEE"/>
    <w:rsid w:val="008C7662"/>
    <w:rsid w:val="008E14C1"/>
    <w:rsid w:val="00903C32"/>
    <w:rsid w:val="00916B16"/>
    <w:rsid w:val="009173B9"/>
    <w:rsid w:val="0093335D"/>
    <w:rsid w:val="0093613E"/>
    <w:rsid w:val="00942698"/>
    <w:rsid w:val="00943026"/>
    <w:rsid w:val="00956536"/>
    <w:rsid w:val="00966B81"/>
    <w:rsid w:val="00977F79"/>
    <w:rsid w:val="009C7720"/>
    <w:rsid w:val="00A23AFA"/>
    <w:rsid w:val="00A31B3E"/>
    <w:rsid w:val="00A532F3"/>
    <w:rsid w:val="00A81888"/>
    <w:rsid w:val="00A8489E"/>
    <w:rsid w:val="00AA68EC"/>
    <w:rsid w:val="00AB02A7"/>
    <w:rsid w:val="00AC29F3"/>
    <w:rsid w:val="00B231E5"/>
    <w:rsid w:val="00B40059"/>
    <w:rsid w:val="00B87A32"/>
    <w:rsid w:val="00BF7CCF"/>
    <w:rsid w:val="00C02B87"/>
    <w:rsid w:val="00C4086D"/>
    <w:rsid w:val="00C53661"/>
    <w:rsid w:val="00CA1896"/>
    <w:rsid w:val="00CB5B28"/>
    <w:rsid w:val="00CF5371"/>
    <w:rsid w:val="00D0323A"/>
    <w:rsid w:val="00D0559F"/>
    <w:rsid w:val="00D064B5"/>
    <w:rsid w:val="00D077E9"/>
    <w:rsid w:val="00D42CB7"/>
    <w:rsid w:val="00D5413D"/>
    <w:rsid w:val="00D570A9"/>
    <w:rsid w:val="00D70D02"/>
    <w:rsid w:val="00D770C7"/>
    <w:rsid w:val="00D86945"/>
    <w:rsid w:val="00D90290"/>
    <w:rsid w:val="00DB577D"/>
    <w:rsid w:val="00DC706A"/>
    <w:rsid w:val="00DD152F"/>
    <w:rsid w:val="00DE213F"/>
    <w:rsid w:val="00DF027C"/>
    <w:rsid w:val="00E00A32"/>
    <w:rsid w:val="00E12E39"/>
    <w:rsid w:val="00E22ACD"/>
    <w:rsid w:val="00E620B0"/>
    <w:rsid w:val="00E81B40"/>
    <w:rsid w:val="00EF555B"/>
    <w:rsid w:val="00F027BB"/>
    <w:rsid w:val="00F11DCF"/>
    <w:rsid w:val="00F162EA"/>
    <w:rsid w:val="00F52D27"/>
    <w:rsid w:val="00F8272D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CE47AD3A-BFAE-47E9-AC0C-A2789E9E4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Puesto">
    <w:name w:val="Title"/>
    <w:basedOn w:val="Normal"/>
    <w:link w:val="Puest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PuestoCar">
    <w:name w:val="Puesto Car"/>
    <w:basedOn w:val="Fuentedeprrafopredeter"/>
    <w:link w:val="Puest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5B68B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A65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2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2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AppData\Roaming\Microsoft\Plantilla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B7716323C1D4C61818096FB5A3FF1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90DD42-1B38-4314-9B9F-8E3FCC4147C6}"/>
      </w:docPartPr>
      <w:docPartBody>
        <w:p w:rsidR="008944CA" w:rsidRDefault="004D2880">
          <w:pPr>
            <w:pStyle w:val="9B7716323C1D4C61818096FB5A3FF176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  <w:docPart>
      <w:docPartPr>
        <w:name w:val="BD6C2432875A40B0B9814F1A58B8C7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DADE2A-682E-47FC-A1E9-20592B8E1590}"/>
      </w:docPartPr>
      <w:docPartBody>
        <w:p w:rsidR="00F91061" w:rsidRDefault="008944CA" w:rsidP="008944CA">
          <w:pPr>
            <w:pStyle w:val="BD6C2432875A40B0B9814F1A58B8C7E3"/>
          </w:pPr>
          <w:r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401D0482D6D74AF3A12DD43E1BB566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AA5BBA-6962-4D50-9C5F-418AB52F6B82}"/>
      </w:docPartPr>
      <w:docPartBody>
        <w:p w:rsidR="00F91061" w:rsidRDefault="008944CA" w:rsidP="008944CA">
          <w:pPr>
            <w:pStyle w:val="401D0482D6D74AF3A12DD43E1BB56656"/>
          </w:pPr>
          <w:r>
            <w:rPr>
              <w:noProof/>
              <w:lang w:bidi="es-ES"/>
            </w:rPr>
            <w:t>Su nombre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443A"/>
    <w:rsid w:val="0036443A"/>
    <w:rsid w:val="004D2880"/>
    <w:rsid w:val="0078204D"/>
    <w:rsid w:val="008944CA"/>
    <w:rsid w:val="00D72817"/>
    <w:rsid w:val="00F91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7E305EAD3D084B88A9B1FDC33547C44F">
    <w:name w:val="7E305EAD3D084B88A9B1FDC33547C44F"/>
  </w:style>
  <w:style w:type="paragraph" w:customStyle="1" w:styleId="D87AAE714406460691A4B4A8686F039E">
    <w:name w:val="D87AAE714406460691A4B4A8686F039E"/>
  </w:style>
  <w:style w:type="paragraph" w:customStyle="1" w:styleId="8A96990D257F425999375A22300D51A3">
    <w:name w:val="8A96990D257F425999375A22300D51A3"/>
  </w:style>
  <w:style w:type="paragraph" w:customStyle="1" w:styleId="9B7716323C1D4C61818096FB5A3FF176">
    <w:name w:val="9B7716323C1D4C61818096FB5A3FF176"/>
  </w:style>
  <w:style w:type="paragraph" w:customStyle="1" w:styleId="482E2FF3F880411B832B44769E4B3EF5">
    <w:name w:val="482E2FF3F880411B832B44769E4B3EF5"/>
  </w:style>
  <w:style w:type="paragraph" w:customStyle="1" w:styleId="7F7C2D98F1C04CA6A62413E4C56C059F">
    <w:name w:val="7F7C2D98F1C04CA6A62413E4C56C059F"/>
  </w:style>
  <w:style w:type="paragraph" w:customStyle="1" w:styleId="2EEEEC332E7A4488BB6CF22A2913F3FC">
    <w:name w:val="2EEEEC332E7A4488BB6CF22A2913F3FC"/>
  </w:style>
  <w:style w:type="paragraph" w:customStyle="1" w:styleId="2F7ED00F0A6F4658A2744DAE1030A631">
    <w:name w:val="2F7ED00F0A6F4658A2744DAE1030A631"/>
  </w:style>
  <w:style w:type="paragraph" w:customStyle="1" w:styleId="AA02FE8B436A4E92B7F02E9224A65F6C">
    <w:name w:val="AA02FE8B436A4E92B7F02E9224A65F6C"/>
    <w:rsid w:val="0036443A"/>
  </w:style>
  <w:style w:type="paragraph" w:customStyle="1" w:styleId="8714881099D746738233418F17C9102C">
    <w:name w:val="8714881099D746738233418F17C9102C"/>
    <w:rsid w:val="0036443A"/>
  </w:style>
  <w:style w:type="paragraph" w:customStyle="1" w:styleId="B52806104CDF4BD6B36C8502FD7AF2FE">
    <w:name w:val="B52806104CDF4BD6B36C8502FD7AF2FE"/>
    <w:rsid w:val="0036443A"/>
  </w:style>
  <w:style w:type="paragraph" w:customStyle="1" w:styleId="F2EAAAB47D724FEF95505D72BE68E361">
    <w:name w:val="F2EAAAB47D724FEF95505D72BE68E361"/>
    <w:rsid w:val="0036443A"/>
  </w:style>
  <w:style w:type="paragraph" w:customStyle="1" w:styleId="E643653C3A3D494CBBDDEE32F4542B70">
    <w:name w:val="E643653C3A3D494CBBDDEE32F4542B70"/>
    <w:rsid w:val="008944CA"/>
    <w:rPr>
      <w:lang w:val="es-CO" w:eastAsia="es-CO"/>
    </w:rPr>
  </w:style>
  <w:style w:type="paragraph" w:customStyle="1" w:styleId="13D03BF1BF9C4869B41DA9B0A2F2D283">
    <w:name w:val="13D03BF1BF9C4869B41DA9B0A2F2D283"/>
    <w:rsid w:val="008944CA"/>
    <w:rPr>
      <w:lang w:val="es-CO" w:eastAsia="es-CO"/>
    </w:rPr>
  </w:style>
  <w:style w:type="paragraph" w:customStyle="1" w:styleId="902B124D4B81485482B9EB51086510E2">
    <w:name w:val="902B124D4B81485482B9EB51086510E2"/>
    <w:rsid w:val="008944CA"/>
    <w:rPr>
      <w:lang w:val="es-CO" w:eastAsia="es-CO"/>
    </w:rPr>
  </w:style>
  <w:style w:type="paragraph" w:customStyle="1" w:styleId="6B7C859F94BA45EAB27004729573D1DF">
    <w:name w:val="6B7C859F94BA45EAB27004729573D1DF"/>
    <w:rsid w:val="008944CA"/>
    <w:rPr>
      <w:lang w:val="es-CO" w:eastAsia="es-CO"/>
    </w:rPr>
  </w:style>
  <w:style w:type="paragraph" w:customStyle="1" w:styleId="BD6C2432875A40B0B9814F1A58B8C7E3">
    <w:name w:val="BD6C2432875A40B0B9814F1A58B8C7E3"/>
    <w:rsid w:val="008944CA"/>
    <w:rPr>
      <w:lang w:val="es-CO" w:eastAsia="es-CO"/>
    </w:rPr>
  </w:style>
  <w:style w:type="paragraph" w:customStyle="1" w:styleId="401D0482D6D74AF3A12DD43E1BB56656">
    <w:name w:val="401D0482D6D74AF3A12DD43E1BB56656"/>
    <w:rsid w:val="008944CA"/>
    <w:rPr>
      <w:lang w:val="es-CO" w:eastAsia="es-CO"/>
    </w:rPr>
  </w:style>
  <w:style w:type="paragraph" w:customStyle="1" w:styleId="3F973FF5ACF84975A92271A8A0306E2F">
    <w:name w:val="3F973FF5ACF84975A92271A8A0306E2F"/>
    <w:rsid w:val="008944CA"/>
    <w:rPr>
      <w:lang w:val="es-CO" w:eastAsia="es-CO"/>
    </w:rPr>
  </w:style>
  <w:style w:type="paragraph" w:customStyle="1" w:styleId="7695B7D53F234867B6DF224FA1495D34">
    <w:name w:val="7695B7D53F234867B6DF224FA1495D34"/>
    <w:rsid w:val="008944CA"/>
    <w:rPr>
      <w:lang w:val="es-CO" w:eastAsia="es-CO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Sebastian Villalobos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.dotx</Template>
  <TotalTime>2</TotalTime>
  <Pages>1</Pages>
  <Words>216</Words>
  <Characters>1188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</dc:creator>
  <cp:keywords/>
  <cp:lastModifiedBy>MC</cp:lastModifiedBy>
  <cp:revision>4</cp:revision>
  <cp:lastPrinted>2006-08-01T17:47:00Z</cp:lastPrinted>
  <dcterms:created xsi:type="dcterms:W3CDTF">2021-03-11T02:23:00Z</dcterms:created>
  <dcterms:modified xsi:type="dcterms:W3CDTF">2021-04-09T19:15:00Z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